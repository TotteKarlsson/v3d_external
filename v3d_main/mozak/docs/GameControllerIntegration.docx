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79B8" w:rsidRDefault="00E279B8" w:rsidP="00623F19">
      <w:pPr>
        <w:pStyle w:val="Subtitle"/>
      </w:pPr>
    </w:p>
    <w:p w:rsidR="00E279B8" w:rsidRDefault="00D262C8" w:rsidP="00623F19">
      <w:pPr>
        <w:pStyle w:val="Logo"/>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55pt;margin-top:26.55pt;width:352.65pt;height:356.25pt;z-index:251659264;mso-position-horizontal-relative:text;mso-position-vertical-relative:text">
            <v:imagedata r:id="rId8" o:title=""/>
            <w10:wrap type="square"/>
          </v:shape>
          <o:OLEObject Type="Embed" ProgID="CorelDraw.Graphic.19" ShapeID="_x0000_s1027" DrawAspect="Content" ObjectID="_1628082927" r:id="rId9"/>
        </w:object>
      </w:r>
    </w:p>
    <w:p w:rsidR="00E279B8" w:rsidRDefault="00D262C8" w:rsidP="00623F19">
      <w:pPr>
        <w:pStyle w:val="Contactinfo"/>
      </w:pPr>
      <w:sdt>
        <w:sdtPr>
          <w:alias w:val="Enter company name:"/>
          <w:tag w:val=""/>
          <w:id w:val="442581965"/>
          <w:placeholder>
            <w:docPart w:val="7541DD7A118B44BDA33808A1D0995AB9"/>
          </w:placeholder>
          <w:dataBinding w:prefixMappings="xmlns:ns0='http://schemas.openxmlformats.org/officeDocument/2006/extended-properties' " w:xpath="/ns0:Properties[1]/ns0:Company[1]" w:storeItemID="{6668398D-A668-4E3E-A5EB-62B293D839F1}"/>
          <w15:appearance w15:val="hidden"/>
          <w:text/>
        </w:sdtPr>
        <w:sdtEndPr/>
        <w:sdtContent>
          <w:r w:rsidR="009D242F" w:rsidRPr="00F95065">
            <w:t>Allen institute</w:t>
          </w:r>
        </w:sdtContent>
      </w:sdt>
    </w:p>
    <w:p w:rsidR="00F95065" w:rsidRDefault="00F95065" w:rsidP="00623F19">
      <w:pPr>
        <w:rPr>
          <w:noProof/>
        </w:rPr>
      </w:pPr>
    </w:p>
    <w:p w:rsidR="00F95065" w:rsidRDefault="00F95065" w:rsidP="00623F19">
      <w:pPr>
        <w:rPr>
          <w:noProof/>
        </w:rPr>
      </w:pPr>
    </w:p>
    <w:p w:rsidR="00F95065" w:rsidRDefault="00F95065" w:rsidP="00623F19">
      <w:pPr>
        <w:rPr>
          <w:noProof/>
        </w:rPr>
      </w:pPr>
    </w:p>
    <w:p w:rsidR="00F95065" w:rsidRDefault="00F95065" w:rsidP="00623F19">
      <w:pPr>
        <w:rPr>
          <w:noProof/>
        </w:rPr>
      </w:pPr>
    </w:p>
    <w:p w:rsidR="00F95065" w:rsidRDefault="00F95065" w:rsidP="00623F19">
      <w:pPr>
        <w:rPr>
          <w:noProof/>
        </w:rPr>
      </w:pPr>
    </w:p>
    <w:p w:rsidR="009D242F" w:rsidRDefault="00D262C8" w:rsidP="00623F19">
      <w:pPr>
        <w:pStyle w:val="Title"/>
      </w:pPr>
      <w:sdt>
        <w:sdtPr>
          <w:alias w:val="Enter title:"/>
          <w:tag w:val=""/>
          <w:id w:val="1901021919"/>
          <w:placeholder>
            <w:docPart w:val="F8A1FAD6676A4F8C8DA417DC08A56FC4"/>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r w:rsidR="009D242F" w:rsidRPr="009D242F">
            <w:t xml:space="preserve">Game controller/space </w:t>
          </w:r>
          <w:r w:rsidR="00AF3D4C">
            <w:t>navigator</w:t>
          </w:r>
          <w:r w:rsidR="009D242F" w:rsidRPr="009D242F">
            <w:t xml:space="preserve"> integration with Vaa3D/Mozak</w:t>
          </w:r>
        </w:sdtContent>
      </w:sdt>
    </w:p>
    <w:p w:rsidR="007647F9" w:rsidRDefault="007647F9" w:rsidP="00623F19">
      <w:pPr>
        <w:rPr>
          <w:rFonts w:eastAsiaTheme="majorEastAsia"/>
        </w:rPr>
      </w:pPr>
      <w:r>
        <w:rPr>
          <w:rFonts w:eastAsiaTheme="majorEastAsia"/>
        </w:rPr>
        <w:br w:type="page"/>
      </w:r>
    </w:p>
    <w:bookmarkStart w:id="0" w:name="_Toc17465423" w:displacedByCustomXml="next"/>
    <w:sdt>
      <w:sdtPr>
        <w:id w:val="-941679173"/>
        <w:docPartObj>
          <w:docPartGallery w:val="Table of Contents"/>
          <w:docPartUnique/>
        </w:docPartObj>
      </w:sdtPr>
      <w:sdtEndPr>
        <w:rPr>
          <w:rFonts w:asciiTheme="minorHAnsi" w:eastAsiaTheme="minorEastAsia" w:hAnsiTheme="minorHAnsi" w:cstheme="minorBidi"/>
          <w:caps w:val="0"/>
          <w:noProof/>
          <w:color w:val="auto"/>
          <w:sz w:val="22"/>
          <w:szCs w:val="22"/>
        </w:rPr>
      </w:sdtEndPr>
      <w:sdtContent>
        <w:p w:rsidR="007647F9" w:rsidRDefault="007647F9" w:rsidP="00623F19">
          <w:pPr>
            <w:pStyle w:val="Heading1"/>
          </w:pPr>
          <w:r>
            <w:t>Contents</w:t>
          </w:r>
          <w:bookmarkEnd w:id="0"/>
        </w:p>
        <w:p w:rsidR="007A3F43" w:rsidRDefault="007647F9">
          <w:pPr>
            <w:pStyle w:val="TOC1"/>
            <w:tabs>
              <w:tab w:val="left" w:pos="660"/>
              <w:tab w:val="right" w:leader="dot" w:pos="9350"/>
            </w:tabs>
            <w:rPr>
              <w:noProof/>
              <w:kern w:val="0"/>
              <w:lang w:eastAsia="en-US"/>
              <w14:ligatures w14:val="none"/>
            </w:rPr>
          </w:pPr>
          <w:r>
            <w:fldChar w:fldCharType="begin"/>
          </w:r>
          <w:r>
            <w:instrText xml:space="preserve"> TOC \o "1-3" \h \z \u </w:instrText>
          </w:r>
          <w:r>
            <w:fldChar w:fldCharType="separate"/>
          </w:r>
          <w:hyperlink w:anchor="_Toc17465423" w:history="1">
            <w:r w:rsidR="007A3F43" w:rsidRPr="00FB0765">
              <w:rPr>
                <w:rStyle w:val="Hyperlink"/>
                <w:noProof/>
              </w:rPr>
              <w:t>1</w:t>
            </w:r>
            <w:r w:rsidR="007A3F43">
              <w:rPr>
                <w:noProof/>
                <w:kern w:val="0"/>
                <w:lang w:eastAsia="en-US"/>
                <w14:ligatures w14:val="none"/>
              </w:rPr>
              <w:tab/>
            </w:r>
            <w:r w:rsidR="007A3F43" w:rsidRPr="00FB0765">
              <w:rPr>
                <w:rStyle w:val="Hyperlink"/>
                <w:noProof/>
              </w:rPr>
              <w:t>Contents</w:t>
            </w:r>
            <w:r w:rsidR="007A3F43">
              <w:rPr>
                <w:noProof/>
                <w:webHidden/>
              </w:rPr>
              <w:tab/>
            </w:r>
            <w:r w:rsidR="007A3F43">
              <w:rPr>
                <w:noProof/>
                <w:webHidden/>
              </w:rPr>
              <w:fldChar w:fldCharType="begin"/>
            </w:r>
            <w:r w:rsidR="007A3F43">
              <w:rPr>
                <w:noProof/>
                <w:webHidden/>
              </w:rPr>
              <w:instrText xml:space="preserve"> PAGEREF _Toc17465423 \h </w:instrText>
            </w:r>
            <w:r w:rsidR="007A3F43">
              <w:rPr>
                <w:noProof/>
                <w:webHidden/>
              </w:rPr>
            </w:r>
            <w:r w:rsidR="007A3F43">
              <w:rPr>
                <w:noProof/>
                <w:webHidden/>
              </w:rPr>
              <w:fldChar w:fldCharType="separate"/>
            </w:r>
            <w:r w:rsidR="007A3F43">
              <w:rPr>
                <w:noProof/>
                <w:webHidden/>
              </w:rPr>
              <w:t>1</w:t>
            </w:r>
            <w:r w:rsidR="007A3F43">
              <w:rPr>
                <w:noProof/>
                <w:webHidden/>
              </w:rPr>
              <w:fldChar w:fldCharType="end"/>
            </w:r>
          </w:hyperlink>
        </w:p>
        <w:p w:rsidR="007A3F43" w:rsidRDefault="007A3F43">
          <w:pPr>
            <w:pStyle w:val="TOC1"/>
            <w:tabs>
              <w:tab w:val="left" w:pos="660"/>
              <w:tab w:val="right" w:leader="dot" w:pos="9350"/>
            </w:tabs>
            <w:rPr>
              <w:noProof/>
              <w:kern w:val="0"/>
              <w:lang w:eastAsia="en-US"/>
              <w14:ligatures w14:val="none"/>
            </w:rPr>
          </w:pPr>
          <w:hyperlink w:anchor="_Toc17465424" w:history="1">
            <w:r w:rsidRPr="00FB0765">
              <w:rPr>
                <w:rStyle w:val="Hyperlink"/>
                <w:noProof/>
              </w:rPr>
              <w:t>2</w:t>
            </w:r>
            <w:r>
              <w:rPr>
                <w:noProof/>
                <w:kern w:val="0"/>
                <w:lang w:eastAsia="en-US"/>
                <w14:ligatures w14:val="none"/>
              </w:rPr>
              <w:tab/>
            </w:r>
            <w:r w:rsidRPr="00FB0765">
              <w:rPr>
                <w:rStyle w:val="Hyperlink"/>
                <w:noProof/>
              </w:rPr>
              <w:t>Background</w:t>
            </w:r>
            <w:r>
              <w:rPr>
                <w:noProof/>
                <w:webHidden/>
              </w:rPr>
              <w:tab/>
            </w:r>
            <w:r>
              <w:rPr>
                <w:noProof/>
                <w:webHidden/>
              </w:rPr>
              <w:fldChar w:fldCharType="begin"/>
            </w:r>
            <w:r>
              <w:rPr>
                <w:noProof/>
                <w:webHidden/>
              </w:rPr>
              <w:instrText xml:space="preserve"> PAGEREF _Toc17465424 \h </w:instrText>
            </w:r>
            <w:r>
              <w:rPr>
                <w:noProof/>
                <w:webHidden/>
              </w:rPr>
            </w:r>
            <w:r>
              <w:rPr>
                <w:noProof/>
                <w:webHidden/>
              </w:rPr>
              <w:fldChar w:fldCharType="separate"/>
            </w:r>
            <w:r>
              <w:rPr>
                <w:noProof/>
                <w:webHidden/>
              </w:rPr>
              <w:t>2</w:t>
            </w:r>
            <w:r>
              <w:rPr>
                <w:noProof/>
                <w:webHidden/>
              </w:rPr>
              <w:fldChar w:fldCharType="end"/>
            </w:r>
          </w:hyperlink>
        </w:p>
        <w:p w:rsidR="007A3F43" w:rsidRDefault="007A3F43">
          <w:pPr>
            <w:pStyle w:val="TOC2"/>
            <w:tabs>
              <w:tab w:val="left" w:pos="880"/>
              <w:tab w:val="right" w:leader="dot" w:pos="9350"/>
            </w:tabs>
            <w:rPr>
              <w:noProof/>
              <w:kern w:val="0"/>
              <w:lang w:eastAsia="en-US"/>
              <w14:ligatures w14:val="none"/>
            </w:rPr>
          </w:pPr>
          <w:hyperlink w:anchor="_Toc17465425" w:history="1">
            <w:r w:rsidRPr="00FB0765">
              <w:rPr>
                <w:rStyle w:val="Hyperlink"/>
                <w:noProof/>
              </w:rPr>
              <w:t>2.1</w:t>
            </w:r>
            <w:r>
              <w:rPr>
                <w:noProof/>
                <w:kern w:val="0"/>
                <w:lang w:eastAsia="en-US"/>
                <w14:ligatures w14:val="none"/>
              </w:rPr>
              <w:tab/>
            </w:r>
            <w:r w:rsidRPr="00FB0765">
              <w:rPr>
                <w:rStyle w:val="Hyperlink"/>
                <w:noProof/>
              </w:rPr>
              <w:t>Vaa3D</w:t>
            </w:r>
            <w:r>
              <w:rPr>
                <w:noProof/>
                <w:webHidden/>
              </w:rPr>
              <w:tab/>
            </w:r>
            <w:r>
              <w:rPr>
                <w:noProof/>
                <w:webHidden/>
              </w:rPr>
              <w:fldChar w:fldCharType="begin"/>
            </w:r>
            <w:r>
              <w:rPr>
                <w:noProof/>
                <w:webHidden/>
              </w:rPr>
              <w:instrText xml:space="preserve"> PAGEREF _Toc17465425 \h </w:instrText>
            </w:r>
            <w:r>
              <w:rPr>
                <w:noProof/>
                <w:webHidden/>
              </w:rPr>
            </w:r>
            <w:r>
              <w:rPr>
                <w:noProof/>
                <w:webHidden/>
              </w:rPr>
              <w:fldChar w:fldCharType="separate"/>
            </w:r>
            <w:r>
              <w:rPr>
                <w:noProof/>
                <w:webHidden/>
              </w:rPr>
              <w:t>2</w:t>
            </w:r>
            <w:r>
              <w:rPr>
                <w:noProof/>
                <w:webHidden/>
              </w:rPr>
              <w:fldChar w:fldCharType="end"/>
            </w:r>
          </w:hyperlink>
        </w:p>
        <w:p w:rsidR="007A3F43" w:rsidRDefault="007A3F43">
          <w:pPr>
            <w:pStyle w:val="TOC2"/>
            <w:tabs>
              <w:tab w:val="left" w:pos="880"/>
              <w:tab w:val="right" w:leader="dot" w:pos="9350"/>
            </w:tabs>
            <w:rPr>
              <w:noProof/>
              <w:kern w:val="0"/>
              <w:lang w:eastAsia="en-US"/>
              <w14:ligatures w14:val="none"/>
            </w:rPr>
          </w:pPr>
          <w:hyperlink w:anchor="_Toc17465426" w:history="1">
            <w:r w:rsidRPr="00FB0765">
              <w:rPr>
                <w:rStyle w:val="Hyperlink"/>
                <w:noProof/>
              </w:rPr>
              <w:t>2.2</w:t>
            </w:r>
            <w:r>
              <w:rPr>
                <w:noProof/>
                <w:kern w:val="0"/>
                <w:lang w:eastAsia="en-US"/>
                <w14:ligatures w14:val="none"/>
              </w:rPr>
              <w:tab/>
            </w:r>
            <w:r w:rsidRPr="00FB0765">
              <w:rPr>
                <w:rStyle w:val="Hyperlink"/>
                <w:noProof/>
              </w:rPr>
              <w:t>Game controllers</w:t>
            </w:r>
            <w:r>
              <w:rPr>
                <w:noProof/>
                <w:webHidden/>
              </w:rPr>
              <w:tab/>
            </w:r>
            <w:r>
              <w:rPr>
                <w:noProof/>
                <w:webHidden/>
              </w:rPr>
              <w:fldChar w:fldCharType="begin"/>
            </w:r>
            <w:r>
              <w:rPr>
                <w:noProof/>
                <w:webHidden/>
              </w:rPr>
              <w:instrText xml:space="preserve"> PAGEREF _Toc17465426 \h </w:instrText>
            </w:r>
            <w:r>
              <w:rPr>
                <w:noProof/>
                <w:webHidden/>
              </w:rPr>
            </w:r>
            <w:r>
              <w:rPr>
                <w:noProof/>
                <w:webHidden/>
              </w:rPr>
              <w:fldChar w:fldCharType="separate"/>
            </w:r>
            <w:r>
              <w:rPr>
                <w:noProof/>
                <w:webHidden/>
              </w:rPr>
              <w:t>2</w:t>
            </w:r>
            <w:r>
              <w:rPr>
                <w:noProof/>
                <w:webHidden/>
              </w:rPr>
              <w:fldChar w:fldCharType="end"/>
            </w:r>
          </w:hyperlink>
        </w:p>
        <w:p w:rsidR="007A3F43" w:rsidRDefault="007A3F43">
          <w:pPr>
            <w:pStyle w:val="TOC2"/>
            <w:tabs>
              <w:tab w:val="left" w:pos="880"/>
              <w:tab w:val="right" w:leader="dot" w:pos="9350"/>
            </w:tabs>
            <w:rPr>
              <w:noProof/>
              <w:kern w:val="0"/>
              <w:lang w:eastAsia="en-US"/>
              <w14:ligatures w14:val="none"/>
            </w:rPr>
          </w:pPr>
          <w:hyperlink w:anchor="_Toc17465427" w:history="1">
            <w:r w:rsidRPr="00FB0765">
              <w:rPr>
                <w:rStyle w:val="Hyperlink"/>
                <w:noProof/>
              </w:rPr>
              <w:t>2.3</w:t>
            </w:r>
            <w:r>
              <w:rPr>
                <w:noProof/>
                <w:kern w:val="0"/>
                <w:lang w:eastAsia="en-US"/>
                <w14:ligatures w14:val="none"/>
              </w:rPr>
              <w:tab/>
            </w:r>
            <w:r w:rsidRPr="00FB0765">
              <w:rPr>
                <w:rStyle w:val="Hyperlink"/>
                <w:noProof/>
              </w:rPr>
              <w:t>The space navigator</w:t>
            </w:r>
            <w:r>
              <w:rPr>
                <w:noProof/>
                <w:webHidden/>
              </w:rPr>
              <w:tab/>
            </w:r>
            <w:r>
              <w:rPr>
                <w:noProof/>
                <w:webHidden/>
              </w:rPr>
              <w:fldChar w:fldCharType="begin"/>
            </w:r>
            <w:r>
              <w:rPr>
                <w:noProof/>
                <w:webHidden/>
              </w:rPr>
              <w:instrText xml:space="preserve"> PAGEREF _Toc17465427 \h </w:instrText>
            </w:r>
            <w:r>
              <w:rPr>
                <w:noProof/>
                <w:webHidden/>
              </w:rPr>
            </w:r>
            <w:r>
              <w:rPr>
                <w:noProof/>
                <w:webHidden/>
              </w:rPr>
              <w:fldChar w:fldCharType="separate"/>
            </w:r>
            <w:r>
              <w:rPr>
                <w:noProof/>
                <w:webHidden/>
              </w:rPr>
              <w:t>3</w:t>
            </w:r>
            <w:r>
              <w:rPr>
                <w:noProof/>
                <w:webHidden/>
              </w:rPr>
              <w:fldChar w:fldCharType="end"/>
            </w:r>
          </w:hyperlink>
        </w:p>
        <w:p w:rsidR="007A3F43" w:rsidRDefault="007A3F43">
          <w:pPr>
            <w:pStyle w:val="TOC1"/>
            <w:tabs>
              <w:tab w:val="left" w:pos="660"/>
              <w:tab w:val="right" w:leader="dot" w:pos="9350"/>
            </w:tabs>
            <w:rPr>
              <w:noProof/>
              <w:kern w:val="0"/>
              <w:lang w:eastAsia="en-US"/>
              <w14:ligatures w14:val="none"/>
            </w:rPr>
          </w:pPr>
          <w:hyperlink w:anchor="_Toc17465428" w:history="1">
            <w:r w:rsidRPr="00FB0765">
              <w:rPr>
                <w:rStyle w:val="Hyperlink"/>
                <w:noProof/>
              </w:rPr>
              <w:t>3</w:t>
            </w:r>
            <w:r>
              <w:rPr>
                <w:noProof/>
                <w:kern w:val="0"/>
                <w:lang w:eastAsia="en-US"/>
                <w14:ligatures w14:val="none"/>
              </w:rPr>
              <w:tab/>
            </w:r>
            <w:r w:rsidRPr="00FB0765">
              <w:rPr>
                <w:rStyle w:val="Hyperlink"/>
                <w:noProof/>
              </w:rPr>
              <w:t>Building Vaa3D</w:t>
            </w:r>
            <w:r>
              <w:rPr>
                <w:noProof/>
                <w:webHidden/>
              </w:rPr>
              <w:tab/>
            </w:r>
            <w:r>
              <w:rPr>
                <w:noProof/>
                <w:webHidden/>
              </w:rPr>
              <w:fldChar w:fldCharType="begin"/>
            </w:r>
            <w:r>
              <w:rPr>
                <w:noProof/>
                <w:webHidden/>
              </w:rPr>
              <w:instrText xml:space="preserve"> PAGEREF _Toc17465428 \h </w:instrText>
            </w:r>
            <w:r>
              <w:rPr>
                <w:noProof/>
                <w:webHidden/>
              </w:rPr>
            </w:r>
            <w:r>
              <w:rPr>
                <w:noProof/>
                <w:webHidden/>
              </w:rPr>
              <w:fldChar w:fldCharType="separate"/>
            </w:r>
            <w:r>
              <w:rPr>
                <w:noProof/>
                <w:webHidden/>
              </w:rPr>
              <w:t>4</w:t>
            </w:r>
            <w:r>
              <w:rPr>
                <w:noProof/>
                <w:webHidden/>
              </w:rPr>
              <w:fldChar w:fldCharType="end"/>
            </w:r>
          </w:hyperlink>
        </w:p>
        <w:p w:rsidR="007A3F43" w:rsidRDefault="007A3F43">
          <w:pPr>
            <w:pStyle w:val="TOC1"/>
            <w:tabs>
              <w:tab w:val="left" w:pos="660"/>
              <w:tab w:val="right" w:leader="dot" w:pos="9350"/>
            </w:tabs>
            <w:rPr>
              <w:noProof/>
              <w:kern w:val="0"/>
              <w:lang w:eastAsia="en-US"/>
              <w14:ligatures w14:val="none"/>
            </w:rPr>
          </w:pPr>
          <w:hyperlink w:anchor="_Toc17465429" w:history="1">
            <w:r w:rsidRPr="00FB0765">
              <w:rPr>
                <w:rStyle w:val="Hyperlink"/>
                <w:noProof/>
              </w:rPr>
              <w:t>4</w:t>
            </w:r>
            <w:r>
              <w:rPr>
                <w:noProof/>
                <w:kern w:val="0"/>
                <w:lang w:eastAsia="en-US"/>
                <w14:ligatures w14:val="none"/>
              </w:rPr>
              <w:tab/>
            </w:r>
            <w:r w:rsidRPr="00FB0765">
              <w:rPr>
                <w:rStyle w:val="Hyperlink"/>
                <w:noProof/>
              </w:rPr>
              <w:t>Integrating a game controller with Vaa3D</w:t>
            </w:r>
            <w:r>
              <w:rPr>
                <w:noProof/>
                <w:webHidden/>
              </w:rPr>
              <w:tab/>
            </w:r>
            <w:r>
              <w:rPr>
                <w:noProof/>
                <w:webHidden/>
              </w:rPr>
              <w:fldChar w:fldCharType="begin"/>
            </w:r>
            <w:r>
              <w:rPr>
                <w:noProof/>
                <w:webHidden/>
              </w:rPr>
              <w:instrText xml:space="preserve"> PAGEREF _Toc17465429 \h </w:instrText>
            </w:r>
            <w:r>
              <w:rPr>
                <w:noProof/>
                <w:webHidden/>
              </w:rPr>
            </w:r>
            <w:r>
              <w:rPr>
                <w:noProof/>
                <w:webHidden/>
              </w:rPr>
              <w:fldChar w:fldCharType="separate"/>
            </w:r>
            <w:r>
              <w:rPr>
                <w:noProof/>
                <w:webHidden/>
              </w:rPr>
              <w:t>4</w:t>
            </w:r>
            <w:r>
              <w:rPr>
                <w:noProof/>
                <w:webHidden/>
              </w:rPr>
              <w:fldChar w:fldCharType="end"/>
            </w:r>
          </w:hyperlink>
        </w:p>
        <w:p w:rsidR="007A3F43" w:rsidRDefault="007A3F43">
          <w:pPr>
            <w:pStyle w:val="TOC2"/>
            <w:tabs>
              <w:tab w:val="left" w:pos="880"/>
              <w:tab w:val="right" w:leader="dot" w:pos="9350"/>
            </w:tabs>
            <w:rPr>
              <w:noProof/>
              <w:kern w:val="0"/>
              <w:lang w:eastAsia="en-US"/>
              <w14:ligatures w14:val="none"/>
            </w:rPr>
          </w:pPr>
          <w:hyperlink w:anchor="_Toc17465430" w:history="1">
            <w:r w:rsidRPr="00FB0765">
              <w:rPr>
                <w:rStyle w:val="Hyperlink"/>
                <w:noProof/>
              </w:rPr>
              <w:t>4.1</w:t>
            </w:r>
            <w:r>
              <w:rPr>
                <w:noProof/>
                <w:kern w:val="0"/>
                <w:lang w:eastAsia="en-US"/>
                <w14:ligatures w14:val="none"/>
              </w:rPr>
              <w:tab/>
            </w:r>
            <w:r w:rsidRPr="00FB0765">
              <w:rPr>
                <w:rStyle w:val="Hyperlink"/>
                <w:noProof/>
              </w:rPr>
              <w:t>Integration using the Game Controller API</w:t>
            </w:r>
            <w:r>
              <w:rPr>
                <w:noProof/>
                <w:webHidden/>
              </w:rPr>
              <w:tab/>
            </w:r>
            <w:r>
              <w:rPr>
                <w:noProof/>
                <w:webHidden/>
              </w:rPr>
              <w:fldChar w:fldCharType="begin"/>
            </w:r>
            <w:r>
              <w:rPr>
                <w:noProof/>
                <w:webHidden/>
              </w:rPr>
              <w:instrText xml:space="preserve"> PAGEREF _Toc17465430 \h </w:instrText>
            </w:r>
            <w:r>
              <w:rPr>
                <w:noProof/>
                <w:webHidden/>
              </w:rPr>
            </w:r>
            <w:r>
              <w:rPr>
                <w:noProof/>
                <w:webHidden/>
              </w:rPr>
              <w:fldChar w:fldCharType="separate"/>
            </w:r>
            <w:r>
              <w:rPr>
                <w:noProof/>
                <w:webHidden/>
              </w:rPr>
              <w:t>4</w:t>
            </w:r>
            <w:r>
              <w:rPr>
                <w:noProof/>
                <w:webHidden/>
              </w:rPr>
              <w:fldChar w:fldCharType="end"/>
            </w:r>
          </w:hyperlink>
        </w:p>
        <w:p w:rsidR="007A3F43" w:rsidRDefault="007A3F43">
          <w:pPr>
            <w:pStyle w:val="TOC3"/>
            <w:tabs>
              <w:tab w:val="left" w:pos="1320"/>
              <w:tab w:val="right" w:leader="dot" w:pos="9350"/>
            </w:tabs>
            <w:rPr>
              <w:noProof/>
              <w:kern w:val="0"/>
              <w:lang w:eastAsia="en-US"/>
              <w14:ligatures w14:val="none"/>
            </w:rPr>
          </w:pPr>
          <w:hyperlink w:anchor="_Toc17465431" w:history="1">
            <w:r w:rsidRPr="00FB0765">
              <w:rPr>
                <w:rStyle w:val="Hyperlink"/>
                <w:noProof/>
              </w:rPr>
              <w:t>4.1.1</w:t>
            </w:r>
            <w:r>
              <w:rPr>
                <w:noProof/>
                <w:kern w:val="0"/>
                <w:lang w:eastAsia="en-US"/>
                <w14:ligatures w14:val="none"/>
              </w:rPr>
              <w:tab/>
            </w:r>
            <w:r w:rsidRPr="00FB0765">
              <w:rPr>
                <w:rStyle w:val="Hyperlink"/>
                <w:noProof/>
              </w:rPr>
              <w:t>Setting up the game controller object in Vaa3D</w:t>
            </w:r>
            <w:r>
              <w:rPr>
                <w:noProof/>
                <w:webHidden/>
              </w:rPr>
              <w:tab/>
            </w:r>
            <w:r>
              <w:rPr>
                <w:noProof/>
                <w:webHidden/>
              </w:rPr>
              <w:fldChar w:fldCharType="begin"/>
            </w:r>
            <w:r>
              <w:rPr>
                <w:noProof/>
                <w:webHidden/>
              </w:rPr>
              <w:instrText xml:space="preserve"> PAGEREF _Toc17465431 \h </w:instrText>
            </w:r>
            <w:r>
              <w:rPr>
                <w:noProof/>
                <w:webHidden/>
              </w:rPr>
            </w:r>
            <w:r>
              <w:rPr>
                <w:noProof/>
                <w:webHidden/>
              </w:rPr>
              <w:fldChar w:fldCharType="separate"/>
            </w:r>
            <w:r>
              <w:rPr>
                <w:noProof/>
                <w:webHidden/>
              </w:rPr>
              <w:t>4</w:t>
            </w:r>
            <w:r>
              <w:rPr>
                <w:noProof/>
                <w:webHidden/>
              </w:rPr>
              <w:fldChar w:fldCharType="end"/>
            </w:r>
          </w:hyperlink>
        </w:p>
        <w:p w:rsidR="007A3F43" w:rsidRDefault="007A3F43">
          <w:pPr>
            <w:pStyle w:val="TOC2"/>
            <w:tabs>
              <w:tab w:val="left" w:pos="880"/>
              <w:tab w:val="right" w:leader="dot" w:pos="9350"/>
            </w:tabs>
            <w:rPr>
              <w:noProof/>
              <w:kern w:val="0"/>
              <w:lang w:eastAsia="en-US"/>
              <w14:ligatures w14:val="none"/>
            </w:rPr>
          </w:pPr>
          <w:hyperlink w:anchor="_Toc17465432" w:history="1">
            <w:r w:rsidRPr="00FB0765">
              <w:rPr>
                <w:rStyle w:val="Hyperlink"/>
                <w:noProof/>
              </w:rPr>
              <w:t>4.2</w:t>
            </w:r>
            <w:r>
              <w:rPr>
                <w:noProof/>
                <w:kern w:val="0"/>
                <w:lang w:eastAsia="en-US"/>
                <w14:ligatures w14:val="none"/>
              </w:rPr>
              <w:tab/>
            </w:r>
            <w:r w:rsidRPr="00FB0765">
              <w:rPr>
                <w:rStyle w:val="Hyperlink"/>
                <w:noProof/>
              </w:rPr>
              <w:t>Integration using DS4Windows</w:t>
            </w:r>
            <w:r>
              <w:rPr>
                <w:noProof/>
                <w:webHidden/>
              </w:rPr>
              <w:tab/>
            </w:r>
            <w:r>
              <w:rPr>
                <w:noProof/>
                <w:webHidden/>
              </w:rPr>
              <w:fldChar w:fldCharType="begin"/>
            </w:r>
            <w:r>
              <w:rPr>
                <w:noProof/>
                <w:webHidden/>
              </w:rPr>
              <w:instrText xml:space="preserve"> PAGEREF _Toc17465432 \h </w:instrText>
            </w:r>
            <w:r>
              <w:rPr>
                <w:noProof/>
                <w:webHidden/>
              </w:rPr>
            </w:r>
            <w:r>
              <w:rPr>
                <w:noProof/>
                <w:webHidden/>
              </w:rPr>
              <w:fldChar w:fldCharType="separate"/>
            </w:r>
            <w:r>
              <w:rPr>
                <w:noProof/>
                <w:webHidden/>
              </w:rPr>
              <w:t>6</w:t>
            </w:r>
            <w:r>
              <w:rPr>
                <w:noProof/>
                <w:webHidden/>
              </w:rPr>
              <w:fldChar w:fldCharType="end"/>
            </w:r>
          </w:hyperlink>
        </w:p>
        <w:p w:rsidR="007A3F43" w:rsidRDefault="007A3F43">
          <w:pPr>
            <w:pStyle w:val="TOC1"/>
            <w:tabs>
              <w:tab w:val="left" w:pos="660"/>
              <w:tab w:val="right" w:leader="dot" w:pos="9350"/>
            </w:tabs>
            <w:rPr>
              <w:noProof/>
              <w:kern w:val="0"/>
              <w:lang w:eastAsia="en-US"/>
              <w14:ligatures w14:val="none"/>
            </w:rPr>
          </w:pPr>
          <w:hyperlink w:anchor="_Toc17465433" w:history="1">
            <w:r w:rsidRPr="00FB0765">
              <w:rPr>
                <w:rStyle w:val="Hyperlink"/>
                <w:noProof/>
              </w:rPr>
              <w:t>5</w:t>
            </w:r>
            <w:r>
              <w:rPr>
                <w:noProof/>
                <w:kern w:val="0"/>
                <w:lang w:eastAsia="en-US"/>
                <w14:ligatures w14:val="none"/>
              </w:rPr>
              <w:tab/>
            </w:r>
            <w:r w:rsidRPr="00FB0765">
              <w:rPr>
                <w:rStyle w:val="Hyperlink"/>
                <w:noProof/>
              </w:rPr>
              <w:t>Using DS4Windows and embedded code together</w:t>
            </w:r>
            <w:r>
              <w:rPr>
                <w:noProof/>
                <w:webHidden/>
              </w:rPr>
              <w:tab/>
            </w:r>
            <w:r>
              <w:rPr>
                <w:noProof/>
                <w:webHidden/>
              </w:rPr>
              <w:fldChar w:fldCharType="begin"/>
            </w:r>
            <w:r>
              <w:rPr>
                <w:noProof/>
                <w:webHidden/>
              </w:rPr>
              <w:instrText xml:space="preserve"> PAGEREF _Toc17465433 \h </w:instrText>
            </w:r>
            <w:r>
              <w:rPr>
                <w:noProof/>
                <w:webHidden/>
              </w:rPr>
            </w:r>
            <w:r>
              <w:rPr>
                <w:noProof/>
                <w:webHidden/>
              </w:rPr>
              <w:fldChar w:fldCharType="separate"/>
            </w:r>
            <w:r>
              <w:rPr>
                <w:noProof/>
                <w:webHidden/>
              </w:rPr>
              <w:t>7</w:t>
            </w:r>
            <w:r>
              <w:rPr>
                <w:noProof/>
                <w:webHidden/>
              </w:rPr>
              <w:fldChar w:fldCharType="end"/>
            </w:r>
          </w:hyperlink>
        </w:p>
        <w:p w:rsidR="007647F9" w:rsidRDefault="007647F9" w:rsidP="00623F19">
          <w:pPr>
            <w:rPr>
              <w:noProof/>
            </w:rPr>
          </w:pPr>
          <w:r>
            <w:rPr>
              <w:noProof/>
            </w:rPr>
            <w:fldChar w:fldCharType="end"/>
          </w:r>
        </w:p>
      </w:sdtContent>
    </w:sdt>
    <w:p w:rsidR="009D242F" w:rsidRPr="007647F9" w:rsidRDefault="007647F9" w:rsidP="00623F19">
      <w:pPr>
        <w:rPr>
          <w:noProof/>
        </w:rPr>
      </w:pPr>
      <w:r>
        <w:rPr>
          <w:noProof/>
        </w:rPr>
        <w:br w:type="page"/>
      </w:r>
    </w:p>
    <w:p w:rsidR="00907CBB" w:rsidRDefault="004C75C1" w:rsidP="00623F19">
      <w:pPr>
        <w:pStyle w:val="Heading1"/>
      </w:pPr>
      <w:bookmarkStart w:id="1" w:name="_Toc17465424"/>
      <w:r>
        <w:lastRenderedPageBreak/>
        <w:t>Background</w:t>
      </w:r>
      <w:bookmarkEnd w:id="1"/>
    </w:p>
    <w:p w:rsidR="00C50B07" w:rsidRDefault="00C50B07" w:rsidP="00623F19">
      <w:r>
        <w:t xml:space="preserve">Integration of a game controller and the “space-mouse” with Vaa3D/Mozak came out of a request from the neuron tracing group; to provide an alternative to using a regular mouse and keyboard. This </w:t>
      </w:r>
      <w:r w:rsidR="00BC7C46">
        <w:t xml:space="preserve">could potentially </w:t>
      </w:r>
      <w:r>
        <w:t xml:space="preserve">help </w:t>
      </w:r>
      <w:r w:rsidR="00BC7C46">
        <w:t xml:space="preserve">reduce </w:t>
      </w:r>
      <w:r>
        <w:t>repetitive motions leading to fatigue and other problems.</w:t>
      </w:r>
      <w:r w:rsidR="00DA2431">
        <w:t xml:space="preserve"> </w:t>
      </w:r>
    </w:p>
    <w:p w:rsidR="00DE754A" w:rsidRDefault="00DE754A" w:rsidP="00623F19">
      <w:pPr>
        <w:pStyle w:val="Heading2"/>
      </w:pPr>
      <w:bookmarkStart w:id="2" w:name="_Toc17465425"/>
      <w:r>
        <w:t>Vaa3D</w:t>
      </w:r>
      <w:bookmarkEnd w:id="2"/>
    </w:p>
    <w:p w:rsidR="00DE754A" w:rsidRDefault="00DE754A" w:rsidP="00623F19">
      <w:pPr>
        <w:rPr>
          <w:color w:val="222222"/>
          <w:sz w:val="21"/>
          <w:szCs w:val="21"/>
        </w:rPr>
      </w:pPr>
      <w:r>
        <w:t xml:space="preserve">Vaa3D/Mozak is an application (written in C++) that compiles and builds using a development framework called QT. QT provide a programmer with numerous API’s, allows cross platform development (Mac, Windows, Linux) and provide the developer with visual tools helping designing and implementing graphical user interfaces (GUI’s), as well as debugging etc. It compiles on Windows using Visual Studio (or Clang). Current version of QT is </w:t>
      </w:r>
      <w:r>
        <w:rPr>
          <w:b/>
          <w:bCs/>
          <w:color w:val="222222"/>
          <w:sz w:val="21"/>
          <w:szCs w:val="21"/>
        </w:rPr>
        <w:t xml:space="preserve">5.13, </w:t>
      </w:r>
      <w:r>
        <w:rPr>
          <w:color w:val="222222"/>
          <w:sz w:val="21"/>
          <w:szCs w:val="21"/>
        </w:rPr>
        <w:t>released on June 19 2019.</w:t>
      </w:r>
    </w:p>
    <w:p w:rsidR="00DE754A" w:rsidRDefault="00DE754A" w:rsidP="00623F19">
      <w:r>
        <w:t xml:space="preserve">Vaa3D can only be compiled using Visual Studio 2013 and QT 4.8.6. QT </w:t>
      </w:r>
      <w:r>
        <w:rPr>
          <w:b/>
          <w:bCs/>
        </w:rPr>
        <w:t>4.8.6</w:t>
      </w:r>
      <w:r>
        <w:t xml:space="preserve"> was released on Dec 15 2011. It is unsupported since 2015. </w:t>
      </w:r>
    </w:p>
    <w:p w:rsidR="00C50B07" w:rsidRDefault="00C50B07" w:rsidP="00623F19">
      <w:pPr>
        <w:pStyle w:val="Heading2"/>
      </w:pPr>
      <w:bookmarkStart w:id="3" w:name="_Toc17465426"/>
      <w:r>
        <w:t>Game controllers</w:t>
      </w:r>
      <w:bookmarkEnd w:id="3"/>
    </w:p>
    <w:p w:rsidR="00AF3D4C" w:rsidRDefault="00C50B07" w:rsidP="00623F19">
      <w:r>
        <w:t xml:space="preserve">A ‘regular’ game controller is a piece of hardware that has a set of buttons (12 or more on a regular PS4 controller for example), a Point of View (POV) </w:t>
      </w:r>
      <w:r w:rsidRPr="00AF3D4C">
        <w:t>control</w:t>
      </w:r>
      <w:r>
        <w:t>, and two joysticks. In addition, the controller may have a mouse pad and hardware functions for feedback, e.g. vibrating and colored LED’s. Applications that integrate such hardware need to be able to receive and send data to and from the controller. This is achieved using generalized (or specialized) API’s</w:t>
      </w:r>
      <w:r w:rsidR="00AF3D4C">
        <w:t>. The image below shows a PlayStation Dual shock controller.</w:t>
      </w:r>
    </w:p>
    <w:p w:rsidR="00AF3D4C" w:rsidRDefault="00DE754A" w:rsidP="00623F19">
      <w:pPr>
        <w:pStyle w:val="Image"/>
      </w:pPr>
      <w:r>
        <w:object w:dxaOrig="4943" w:dyaOrig="3327">
          <v:shape id="_x0000_i1075" type="#_x0000_t75" style="width:206.6pt;height:139pt" o:ole="">
            <v:imagedata r:id="rId10" o:title=""/>
          </v:shape>
          <o:OLEObject Type="Embed" ProgID="CorelDraw.Graphic.19" ShapeID="_x0000_i1075" DrawAspect="Content" ObjectID="_1628082925" r:id="rId11"/>
        </w:object>
      </w:r>
    </w:p>
    <w:p w:rsidR="00A41E52" w:rsidRDefault="00AF3D4C" w:rsidP="00623F19">
      <w:pPr>
        <w:pStyle w:val="CaptionStyle"/>
      </w:pPr>
      <w:r>
        <w:t xml:space="preserve">Figure </w:t>
      </w:r>
      <w:r>
        <w:fldChar w:fldCharType="begin"/>
      </w:r>
      <w:r>
        <w:instrText xml:space="preserve"> SEQ Figure \* ARABIC </w:instrText>
      </w:r>
      <w:r>
        <w:fldChar w:fldCharType="separate"/>
      </w:r>
      <w:r w:rsidR="00623F19">
        <w:rPr>
          <w:noProof/>
        </w:rPr>
        <w:t>1</w:t>
      </w:r>
      <w:r>
        <w:fldChar w:fldCharType="end"/>
      </w:r>
      <w:r>
        <w:t>: A PlayStation Dual Shock controller</w:t>
      </w:r>
    </w:p>
    <w:p w:rsidR="00A41E52" w:rsidRDefault="00A41E52" w:rsidP="00A41E52">
      <w:pPr>
        <w:rPr>
          <w:color w:val="595959" w:themeColor="text1" w:themeTint="A6"/>
        </w:rPr>
      </w:pPr>
      <w:r>
        <w:br w:type="page"/>
      </w:r>
    </w:p>
    <w:p w:rsidR="00AF3D4C" w:rsidRDefault="00AF3D4C" w:rsidP="00623F19">
      <w:pPr>
        <w:pStyle w:val="CaptionStyle"/>
      </w:pPr>
    </w:p>
    <w:p w:rsidR="00AF3D4C" w:rsidRDefault="00AF3D4C" w:rsidP="00623F19">
      <w:pPr>
        <w:pStyle w:val="Heading2"/>
      </w:pPr>
      <w:bookmarkStart w:id="4" w:name="_Toc17465427"/>
      <w:r>
        <w:t>The space navigator</w:t>
      </w:r>
      <w:bookmarkEnd w:id="4"/>
    </w:p>
    <w:p w:rsidR="00DE754A" w:rsidRDefault="00AF3D4C" w:rsidP="00623F19">
      <w:r>
        <w:t>The space mouse is a six-axis controller, with 2 buttons. The controller can be used to control the orientation and position of a 3D object in a 3D volume, and is used as such in CAD applications for example.</w:t>
      </w:r>
    </w:p>
    <w:p w:rsidR="00DE754A" w:rsidRDefault="00AF3D4C" w:rsidP="00623F19">
      <w:pPr>
        <w:pStyle w:val="Image"/>
      </w:pPr>
      <w:r>
        <w:t xml:space="preserve"> </w:t>
      </w:r>
      <w:r w:rsidR="00DE754A">
        <w:object w:dxaOrig="3154" w:dyaOrig="3149">
          <v:shape id="_x0000_i1076" type="#_x0000_t75" style="width:104.55pt;height:103.95pt" o:ole="">
            <v:imagedata r:id="rId12" o:title=""/>
          </v:shape>
          <o:OLEObject Type="Embed" ProgID="CorelDraw.Graphic.19" ShapeID="_x0000_i1076" DrawAspect="Content" ObjectID="_1628082926" r:id="rId13"/>
        </w:object>
      </w:r>
    </w:p>
    <w:p w:rsidR="00AF3D4C" w:rsidRDefault="00DE754A" w:rsidP="00623F19">
      <w:pPr>
        <w:pStyle w:val="CaptionStyle"/>
      </w:pPr>
      <w:r>
        <w:t xml:space="preserve">Figure </w:t>
      </w:r>
      <w:r>
        <w:fldChar w:fldCharType="begin"/>
      </w:r>
      <w:r>
        <w:instrText xml:space="preserve"> SEQ Figure \* ARABIC </w:instrText>
      </w:r>
      <w:r>
        <w:fldChar w:fldCharType="separate"/>
      </w:r>
      <w:r w:rsidR="00623F19">
        <w:rPr>
          <w:noProof/>
        </w:rPr>
        <w:t>2</w:t>
      </w:r>
      <w:r>
        <w:fldChar w:fldCharType="end"/>
      </w:r>
      <w:r>
        <w:t>: The Space Navigator</w:t>
      </w:r>
    </w:p>
    <w:p w:rsidR="00DE754A" w:rsidRPr="00AF3D4C" w:rsidRDefault="00DE754A" w:rsidP="00623F19">
      <w:pPr>
        <w:pStyle w:val="CaptionStyle"/>
      </w:pPr>
    </w:p>
    <w:p w:rsidR="00BC7C46" w:rsidRDefault="00BC7C46" w:rsidP="00623F19">
      <w:r>
        <w:br w:type="page"/>
      </w:r>
    </w:p>
    <w:p w:rsidR="004C75C1" w:rsidRDefault="00BC7C46" w:rsidP="00623F19">
      <w:pPr>
        <w:pStyle w:val="Heading1"/>
      </w:pPr>
      <w:bookmarkStart w:id="5" w:name="_Toc17465428"/>
      <w:r>
        <w:lastRenderedPageBreak/>
        <w:t>Building Vaa3D</w:t>
      </w:r>
      <w:bookmarkEnd w:id="5"/>
    </w:p>
    <w:p w:rsidR="00BC7C46" w:rsidRDefault="00BC7C46" w:rsidP="00623F19">
      <w:r>
        <w:t xml:space="preserve">As mentioned, Vaa3D can only be built using Visual Studio 2013 and QT version 4.8.6. Instructions for a Vaa3D build and all other required packages can be found here: </w:t>
      </w:r>
    </w:p>
    <w:p w:rsidR="00366474" w:rsidRDefault="00D262C8" w:rsidP="00623F19">
      <w:pPr>
        <w:pStyle w:val="url"/>
      </w:pPr>
      <w:hyperlink r:id="rId14" w:history="1">
        <w:r w:rsidR="00BC7C46">
          <w:rPr>
            <w:rStyle w:val="Hyperlink"/>
          </w:rPr>
          <w:t>https://github.com/Vaa3D/Vaa3D_Wiki/wiki/Build-Vaa3D-on-Windows-with-qmake-using-VS2013-and-Qt4.8.6</w:t>
        </w:r>
      </w:hyperlink>
    </w:p>
    <w:p w:rsidR="00366474" w:rsidRDefault="00366474" w:rsidP="00623F19">
      <w:r>
        <w:t>The main Vaa3D code repository is here:</w:t>
      </w:r>
    </w:p>
    <w:p w:rsidR="00366474" w:rsidRPr="00366474" w:rsidRDefault="00D262C8" w:rsidP="00623F19">
      <w:pPr>
        <w:pStyle w:val="url"/>
      </w:pPr>
      <w:hyperlink r:id="rId15" w:history="1">
        <w:r w:rsidR="00366474" w:rsidRPr="00366474">
          <w:rPr>
            <w:rStyle w:val="Hyperlink"/>
            <w:color w:val="000000" w:themeColor="text1"/>
            <w:u w:val="none"/>
          </w:rPr>
          <w:t>https://</w:t>
        </w:r>
        <w:r w:rsidR="00366474" w:rsidRPr="0045001D">
          <w:rPr>
            <w:rStyle w:val="Hyperlink"/>
            <w:color w:val="000000" w:themeColor="text1"/>
            <w:u w:val="none"/>
          </w:rPr>
          <w:t>github</w:t>
        </w:r>
        <w:r w:rsidR="00366474" w:rsidRPr="00366474">
          <w:rPr>
            <w:rStyle w:val="Hyperlink"/>
            <w:color w:val="000000" w:themeColor="text1"/>
            <w:u w:val="none"/>
          </w:rPr>
          <w:t>.com/Vaa3D/v3d_external</w:t>
        </w:r>
      </w:hyperlink>
    </w:p>
    <w:p w:rsidR="00366474" w:rsidRDefault="00366474" w:rsidP="00623F19">
      <w:r>
        <w:t xml:space="preserve">A </w:t>
      </w:r>
      <w:r w:rsidR="00BC7C46">
        <w:t>fork</w:t>
      </w:r>
      <w:r>
        <w:t xml:space="preserve"> of the main repository </w:t>
      </w:r>
      <w:r w:rsidR="00BC7C46">
        <w:t>is here:</w:t>
      </w:r>
    </w:p>
    <w:p w:rsidR="00BC7C46" w:rsidRDefault="00BC7C46" w:rsidP="00623F19">
      <w:pPr>
        <w:pStyle w:val="url"/>
      </w:pPr>
      <w:r w:rsidRPr="00366474">
        <w:t xml:space="preserve"> </w:t>
      </w:r>
      <w:hyperlink r:id="rId16" w:history="1">
        <w:r w:rsidRPr="00366474">
          <w:rPr>
            <w:rStyle w:val="Hyperlink"/>
            <w:color w:val="000000" w:themeColor="text1"/>
            <w:u w:val="none"/>
          </w:rPr>
          <w:t>https://github.com/</w:t>
        </w:r>
        <w:r w:rsidRPr="0045001D">
          <w:rPr>
            <w:rStyle w:val="Hyperlink"/>
            <w:color w:val="000000" w:themeColor="text1"/>
            <w:u w:val="none"/>
          </w:rPr>
          <w:t>TotteKarlsson</w:t>
        </w:r>
        <w:r w:rsidRPr="00366474">
          <w:rPr>
            <w:rStyle w:val="Hyperlink"/>
            <w:color w:val="000000" w:themeColor="text1"/>
            <w:u w:val="none"/>
          </w:rPr>
          <w:t>/v3d_external</w:t>
        </w:r>
      </w:hyperlink>
    </w:p>
    <w:p w:rsidR="00BC7C46" w:rsidRDefault="00BC7C46" w:rsidP="00623F19">
      <w:r>
        <w:t xml:space="preserve"> </w:t>
      </w:r>
    </w:p>
    <w:p w:rsidR="00BC7C46" w:rsidRDefault="00D16A64" w:rsidP="00623F19">
      <w:pPr>
        <w:pStyle w:val="Heading1"/>
      </w:pPr>
      <w:bookmarkStart w:id="6" w:name="_Toc17465429"/>
      <w:r>
        <w:t xml:space="preserve">Integrating </w:t>
      </w:r>
      <w:r w:rsidR="007647F9">
        <w:t xml:space="preserve">a </w:t>
      </w:r>
      <w:r>
        <w:t>game controller</w:t>
      </w:r>
      <w:r w:rsidR="007647F9">
        <w:t xml:space="preserve"> </w:t>
      </w:r>
      <w:r>
        <w:t>with Vaa3D</w:t>
      </w:r>
      <w:bookmarkEnd w:id="6"/>
      <w:r>
        <w:t xml:space="preserve"> </w:t>
      </w:r>
    </w:p>
    <w:p w:rsidR="00D16A64" w:rsidRDefault="00D16A64" w:rsidP="00623F19">
      <w:r>
        <w:t xml:space="preserve">Vaa3D is designed around QTPlugins and QTWidgets. Initially, integration of Game Controller code was to be done using the plugin framework. However, since any interaction with the UI must be done in the main thread, i.e. the UI thread, it seemed better to put the code directly in one of the widgets receiving UI events. The chosen unit is called </w:t>
      </w:r>
      <w:r w:rsidRPr="00D16A64">
        <w:rPr>
          <w:i/>
        </w:rPr>
        <w:t>MozakUI</w:t>
      </w:r>
      <w:r>
        <w:rPr>
          <w:i/>
        </w:rPr>
        <w:t xml:space="preserve">. </w:t>
      </w:r>
      <w:r>
        <w:t xml:space="preserve"> </w:t>
      </w:r>
    </w:p>
    <w:p w:rsidR="005A6F4D" w:rsidRDefault="007647F9" w:rsidP="00623F19">
      <w:pPr>
        <w:pStyle w:val="Heading2"/>
      </w:pPr>
      <w:bookmarkStart w:id="7" w:name="_Toc17465430"/>
      <w:r>
        <w:t xml:space="preserve">Integration using the </w:t>
      </w:r>
      <w:r w:rsidR="005A6F4D">
        <w:t>Game</w:t>
      </w:r>
      <w:r w:rsidR="0045001D">
        <w:t xml:space="preserve"> </w:t>
      </w:r>
      <w:r w:rsidR="005A6F4D">
        <w:t>Controller API</w:t>
      </w:r>
      <w:bookmarkEnd w:id="7"/>
    </w:p>
    <w:p w:rsidR="005A6F4D" w:rsidRDefault="005A6F4D" w:rsidP="00623F19">
      <w:r>
        <w:t xml:space="preserve">An API allowing a client to easily assign custom actions for any Game Controller event was designed and implemented, partly based on previous code, see code repository: </w:t>
      </w:r>
    </w:p>
    <w:p w:rsidR="005A6F4D" w:rsidRDefault="00D262C8" w:rsidP="00623F19">
      <w:pPr>
        <w:pStyle w:val="url"/>
      </w:pPr>
      <w:hyperlink r:id="rId17" w:history="1">
        <w:r w:rsidR="005A6F4D">
          <w:rPr>
            <w:rStyle w:val="Hyperlink"/>
          </w:rPr>
          <w:t>https://github.com/</w:t>
        </w:r>
        <w:r w:rsidR="005A6F4D" w:rsidRPr="0045001D">
          <w:rPr>
            <w:rStyle w:val="Hyperlink"/>
            <w:color w:val="000000" w:themeColor="text1"/>
            <w:u w:val="none"/>
          </w:rPr>
          <w:t>TotteKarlsson</w:t>
        </w:r>
        <w:r w:rsidR="005A6F4D">
          <w:rPr>
            <w:rStyle w:val="Hyperlink"/>
          </w:rPr>
          <w:t>/ArrayBot</w:t>
        </w:r>
      </w:hyperlink>
      <w:r w:rsidR="005A6F4D">
        <w:t xml:space="preserve"> </w:t>
      </w:r>
    </w:p>
    <w:p w:rsidR="0045001D" w:rsidRDefault="005A6F4D" w:rsidP="00623F19">
      <w:r>
        <w:t xml:space="preserve">However, that code was using a polling loop that can’t easily be used inside the QT framework. Instead a new subclass was created, </w:t>
      </w:r>
      <w:r w:rsidRPr="005A6F4D">
        <w:rPr>
          <w:i/>
        </w:rPr>
        <w:t>GameControllerRaw</w:t>
      </w:r>
      <w:r>
        <w:t xml:space="preserve">. </w:t>
      </w:r>
      <w:r w:rsidR="0045001D">
        <w:t>The ‘new’ game controller code got its own repository here:</w:t>
      </w:r>
    </w:p>
    <w:p w:rsidR="00DA2431" w:rsidRDefault="00D262C8" w:rsidP="00623F19">
      <w:pPr>
        <w:pStyle w:val="url"/>
      </w:pPr>
      <w:hyperlink r:id="rId18" w:history="1">
        <w:r w:rsidR="0045001D">
          <w:rPr>
            <w:rStyle w:val="Hyperlink"/>
          </w:rPr>
          <w:t>https://github.com/AllenInstitute/simple-gamecontroller-lib</w:t>
        </w:r>
      </w:hyperlink>
    </w:p>
    <w:p w:rsidR="005A6F4D" w:rsidRDefault="005A6F4D" w:rsidP="00623F19">
      <w:r>
        <w:t>Th</w:t>
      </w:r>
      <w:r w:rsidR="00DA2431">
        <w:t>e GameController raw class</w:t>
      </w:r>
      <w:r>
        <w:t xml:space="preserve"> read</w:t>
      </w:r>
      <w:r w:rsidR="00DA2431">
        <w:t>s</w:t>
      </w:r>
      <w:r>
        <w:t xml:space="preserve"> and translat</w:t>
      </w:r>
      <w:r w:rsidR="00DA2431">
        <w:t>es</w:t>
      </w:r>
      <w:r>
        <w:t xml:space="preserve"> Microsoft windows messag</w:t>
      </w:r>
      <w:r w:rsidR="00DA2431">
        <w:t>es</w:t>
      </w:r>
      <w:r>
        <w:t xml:space="preserve"> using the </w:t>
      </w:r>
      <w:r>
        <w:rPr>
          <w:i/>
        </w:rPr>
        <w:t>Raw Input</w:t>
      </w:r>
      <w:r>
        <w:t xml:space="preserve"> protocol, see: </w:t>
      </w:r>
    </w:p>
    <w:p w:rsidR="00DA2431" w:rsidRDefault="00D262C8" w:rsidP="00623F19">
      <w:pPr>
        <w:pStyle w:val="url"/>
      </w:pPr>
      <w:hyperlink r:id="rId19" w:history="1">
        <w:r w:rsidR="005A6F4D">
          <w:rPr>
            <w:rStyle w:val="Hyperlink"/>
          </w:rPr>
          <w:t>https://docs.microsoft.com/en-us/windows/win32/inputdev/about-raw-input</w:t>
        </w:r>
      </w:hyperlink>
    </w:p>
    <w:p w:rsidR="00DA2431" w:rsidRDefault="00DA2431" w:rsidP="00623F19">
      <w:r>
        <w:t>The Game Controller API is built using CMake</w:t>
      </w:r>
      <w:r w:rsidR="00CE7F7F">
        <w:t>,</w:t>
      </w:r>
      <w:r w:rsidR="0045001D">
        <w:t xml:space="preserve"> and depends on Dune Scientifics</w:t>
      </w:r>
      <w:r w:rsidR="00CE7F7F">
        <w:t xml:space="preserve"> dslFoundation library:</w:t>
      </w:r>
    </w:p>
    <w:p w:rsidR="00CE7F7F" w:rsidRDefault="00D262C8" w:rsidP="00623F19">
      <w:pPr>
        <w:pStyle w:val="url"/>
      </w:pPr>
      <w:hyperlink r:id="rId20" w:history="1">
        <w:r w:rsidR="00CE7F7F">
          <w:rPr>
            <w:rStyle w:val="Hyperlink"/>
          </w:rPr>
          <w:t>https://github.com/TotteKarlsson/dsl</w:t>
        </w:r>
      </w:hyperlink>
    </w:p>
    <w:p w:rsidR="00CE7F7F" w:rsidRDefault="00CE7F7F" w:rsidP="00623F19">
      <w:pPr>
        <w:pStyle w:val="Heading3"/>
      </w:pPr>
      <w:bookmarkStart w:id="8" w:name="_Toc17465431"/>
      <w:r>
        <w:t>Setting up the game controller object in Vaa3D</w:t>
      </w:r>
      <w:bookmarkEnd w:id="8"/>
    </w:p>
    <w:p w:rsidR="0045001D" w:rsidRDefault="003466ED" w:rsidP="00623F19">
      <w:r>
        <w:t>The code integrating game cont</w:t>
      </w:r>
      <w:r w:rsidR="0045001D">
        <w:t>roller functions in Mozak is placed</w:t>
      </w:r>
      <w:r>
        <w:t xml:space="preserve"> in the </w:t>
      </w:r>
      <w:r w:rsidRPr="0045001D">
        <w:rPr>
          <w:rStyle w:val="codeChar"/>
        </w:rPr>
        <w:t>MozakUI.h</w:t>
      </w:r>
      <w:r>
        <w:t xml:space="preserve"> file</w:t>
      </w:r>
      <w:r w:rsidR="0045001D">
        <w:t xml:space="preserve"> (Figure 3)</w:t>
      </w:r>
      <w:r>
        <w:t xml:space="preserve">. </w:t>
      </w:r>
    </w:p>
    <w:p w:rsidR="003466ED" w:rsidRPr="003466ED" w:rsidRDefault="0045001D" w:rsidP="00623F19">
      <w:r>
        <w:t>As can be seen in Figure. 3, t</w:t>
      </w:r>
      <w:r w:rsidR="003466ED">
        <w:t xml:space="preserve">he </w:t>
      </w:r>
      <w:r w:rsidR="003466ED" w:rsidRPr="0045001D">
        <w:rPr>
          <w:rStyle w:val="codeChar"/>
        </w:rPr>
        <w:t xml:space="preserve">mGC </w:t>
      </w:r>
      <w:r w:rsidR="003466ED">
        <w:t xml:space="preserve">member is a unique pointer to a </w:t>
      </w:r>
      <w:r w:rsidR="003466ED" w:rsidRPr="0045001D">
        <w:rPr>
          <w:rStyle w:val="codeChar"/>
        </w:rPr>
        <w:t>GameControllerRaw</w:t>
      </w:r>
      <w:r w:rsidR="003466ED">
        <w:t xml:space="preserve"> object.</w:t>
      </w:r>
    </w:p>
    <w:p w:rsidR="00CE7F7F" w:rsidRDefault="00CE7F7F" w:rsidP="00623F19"/>
    <w:p w:rsidR="003466ED" w:rsidRDefault="00EB3129" w:rsidP="00623F19">
      <w:pPr>
        <w:pStyle w:val="Image"/>
      </w:pPr>
      <w:r>
        <w:rPr>
          <w:noProof/>
          <w:lang w:eastAsia="en-US"/>
        </w:rPr>
        <w:drawing>
          <wp:inline distT="0" distB="0" distL="0" distR="0" wp14:anchorId="5CF46E4F" wp14:editId="3B461D5E">
            <wp:extent cx="5001079" cy="1948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1892" cy="1956177"/>
                    </a:xfrm>
                    <a:prstGeom prst="rect">
                      <a:avLst/>
                    </a:prstGeom>
                  </pic:spPr>
                </pic:pic>
              </a:graphicData>
            </a:graphic>
          </wp:inline>
        </w:drawing>
      </w:r>
    </w:p>
    <w:p w:rsidR="003466ED" w:rsidRPr="003466ED" w:rsidRDefault="003466ED" w:rsidP="00623F19">
      <w:pPr>
        <w:pStyle w:val="Caption"/>
      </w:pPr>
      <w:r w:rsidRPr="003466ED">
        <w:t>Figure</w:t>
      </w:r>
      <w:r>
        <w:t xml:space="preserve"> </w:t>
      </w:r>
      <w:r>
        <w:fldChar w:fldCharType="begin"/>
      </w:r>
      <w:r>
        <w:instrText xml:space="preserve"> SEQ Figure \* ARABIC </w:instrText>
      </w:r>
      <w:r>
        <w:fldChar w:fldCharType="separate"/>
      </w:r>
      <w:r w:rsidR="00623F19">
        <w:rPr>
          <w:noProof/>
        </w:rPr>
        <w:t>3</w:t>
      </w:r>
      <w:r>
        <w:fldChar w:fldCharType="end"/>
      </w:r>
      <w:r>
        <w:t>:</w:t>
      </w:r>
      <w:r w:rsidRPr="003466ED">
        <w:t xml:space="preserve"> Game controller code in the MozakUI unit</w:t>
      </w:r>
    </w:p>
    <w:p w:rsidR="00EB3129" w:rsidRDefault="00EB3129" w:rsidP="00623F19"/>
    <w:p w:rsidR="00CE7F7F" w:rsidRDefault="003466ED" w:rsidP="00623F19">
      <w:r>
        <w:t xml:space="preserve">The </w:t>
      </w:r>
      <w:r w:rsidRPr="00F921F5">
        <w:rPr>
          <w:rStyle w:val="codeChar"/>
        </w:rPr>
        <w:t>onPOV()</w:t>
      </w:r>
      <w:r>
        <w:t xml:space="preserve">, </w:t>
      </w:r>
      <w:r w:rsidRPr="00F921F5">
        <w:rPr>
          <w:rStyle w:val="codeChar"/>
        </w:rPr>
        <w:t>onAxis(), onButtonDown()</w:t>
      </w:r>
      <w:r>
        <w:t xml:space="preserve"> etc. are member </w:t>
      </w:r>
      <w:r w:rsidR="0045001D">
        <w:t xml:space="preserve">(callback) </w:t>
      </w:r>
      <w:r>
        <w:t xml:space="preserve">functions that </w:t>
      </w:r>
      <w:r w:rsidR="0045001D">
        <w:t xml:space="preserve">are </w:t>
      </w:r>
      <w:r>
        <w:t xml:space="preserve">called in the main UI thread when a windows message is </w:t>
      </w:r>
      <w:r w:rsidR="0045001D">
        <w:t>received</w:t>
      </w:r>
      <w:r>
        <w:t xml:space="preserve">, </w:t>
      </w:r>
      <w:r w:rsidR="0045001D">
        <w:t>as a result from u</w:t>
      </w:r>
      <w:r>
        <w:t>ser interaction with the game controller.</w:t>
      </w:r>
    </w:p>
    <w:p w:rsidR="0045001D" w:rsidRDefault="00F921F5" w:rsidP="00623F19">
      <w:r>
        <w:t xml:space="preserve">The </w:t>
      </w:r>
      <w:r w:rsidRPr="00F921F5">
        <w:rPr>
          <w:rStyle w:val="codeChar"/>
        </w:rPr>
        <w:t>winEvent()</w:t>
      </w:r>
      <w:r>
        <w:t xml:space="preserve"> function is a</w:t>
      </w:r>
      <w:r w:rsidR="0045001D">
        <w:t>n</w:t>
      </w:r>
      <w:r>
        <w:t xml:space="preserve"> </w:t>
      </w:r>
      <w:r w:rsidR="0045001D">
        <w:t xml:space="preserve">over ridden </w:t>
      </w:r>
      <w:r>
        <w:t>system event handler</w:t>
      </w:r>
      <w:r w:rsidR="0045001D">
        <w:t>,</w:t>
      </w:r>
      <w:r>
        <w:t xml:space="preserve"> allowing a client to handle a system event before the QT framework handles it. </w:t>
      </w:r>
    </w:p>
    <w:p w:rsidR="008A3D53" w:rsidRDefault="00F921F5" w:rsidP="00623F19">
      <w:r>
        <w:t xml:space="preserve">In our case, </w:t>
      </w:r>
      <w:r w:rsidR="0045001D">
        <w:t xml:space="preserve">there is </w:t>
      </w:r>
      <w:r>
        <w:t xml:space="preserve">only one event </w:t>
      </w:r>
      <w:r w:rsidR="0045001D">
        <w:t xml:space="preserve">that </w:t>
      </w:r>
      <w:r>
        <w:t xml:space="preserve">is checked for, namely </w:t>
      </w:r>
      <w:r w:rsidRPr="00F921F5">
        <w:rPr>
          <w:rStyle w:val="codeChar"/>
        </w:rPr>
        <w:t>WM_INPUT</w:t>
      </w:r>
      <w:r>
        <w:t>, which is the message delivering RawInput data</w:t>
      </w:r>
      <w:r w:rsidR="00EB3129">
        <w:t xml:space="preserve"> (Figure 4)</w:t>
      </w:r>
      <w:r>
        <w:t xml:space="preserve">. </w:t>
      </w:r>
    </w:p>
    <w:p w:rsidR="008A3D53" w:rsidRDefault="008A3D53" w:rsidP="00623F19"/>
    <w:p w:rsidR="00EB3129" w:rsidRDefault="00F921F5" w:rsidP="00623F19">
      <w:pPr>
        <w:pStyle w:val="Image"/>
      </w:pPr>
      <w:r>
        <w:rPr>
          <w:noProof/>
          <w:lang w:eastAsia="en-US"/>
        </w:rPr>
        <w:drawing>
          <wp:inline distT="0" distB="0" distL="0" distR="0" wp14:anchorId="38D05DE0" wp14:editId="1F61306D">
            <wp:extent cx="3108960"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35" r="3735"/>
                    <a:stretch/>
                  </pic:blipFill>
                  <pic:spPr bwMode="auto">
                    <a:xfrm>
                      <a:off x="0" y="0"/>
                      <a:ext cx="3130419" cy="1687971"/>
                    </a:xfrm>
                    <a:prstGeom prst="rect">
                      <a:avLst/>
                    </a:prstGeom>
                    <a:ln>
                      <a:noFill/>
                    </a:ln>
                    <a:extLst>
                      <a:ext uri="{53640926-AAD7-44D8-BBD7-CCE9431645EC}">
                        <a14:shadowObscured xmlns:a14="http://schemas.microsoft.com/office/drawing/2010/main"/>
                      </a:ext>
                    </a:extLst>
                  </pic:spPr>
                </pic:pic>
              </a:graphicData>
            </a:graphic>
          </wp:inline>
        </w:drawing>
      </w:r>
    </w:p>
    <w:p w:rsidR="00EB3129" w:rsidRDefault="00EB3129" w:rsidP="00623F19">
      <w:pPr>
        <w:pStyle w:val="Caption"/>
      </w:pPr>
      <w:r>
        <w:t xml:space="preserve">Figure </w:t>
      </w:r>
      <w:r>
        <w:fldChar w:fldCharType="begin"/>
      </w:r>
      <w:r>
        <w:instrText xml:space="preserve"> SEQ Figure \* ARABIC </w:instrText>
      </w:r>
      <w:r>
        <w:fldChar w:fldCharType="separate"/>
      </w:r>
      <w:r w:rsidR="00623F19">
        <w:rPr>
          <w:noProof/>
        </w:rPr>
        <w:t>4</w:t>
      </w:r>
      <w:r>
        <w:fldChar w:fldCharType="end"/>
      </w:r>
      <w:r>
        <w:rPr>
          <w:noProof/>
        </w:rPr>
        <w:t xml:space="preserve">: The winEvent function only dispatches </w:t>
      </w:r>
      <w:r>
        <w:rPr>
          <w:noProof/>
        </w:rPr>
        <w:br/>
        <w:t>“Raw Input” data to the gamecontroller object.</w:t>
      </w:r>
    </w:p>
    <w:p w:rsidR="00F921F5" w:rsidRDefault="00EB3129" w:rsidP="00623F19">
      <w:r>
        <w:t xml:space="preserve">As seen in Figure 4, </w:t>
      </w:r>
      <w:r w:rsidR="00F921F5">
        <w:t>data is submitted to the Game Controller object</w:t>
      </w:r>
      <w:r>
        <w:t xml:space="preserve"> (</w:t>
      </w:r>
      <w:r w:rsidRPr="0045001D">
        <w:rPr>
          <w:rStyle w:val="codeChar"/>
        </w:rPr>
        <w:t>mGC</w:t>
      </w:r>
      <w:r>
        <w:t>)</w:t>
      </w:r>
      <w:r w:rsidR="00F921F5">
        <w:t>, which will handle the message and call any user defined callbacks</w:t>
      </w:r>
      <w:r>
        <w:t xml:space="preserve">, e.g. </w:t>
      </w:r>
      <w:r w:rsidRPr="00EB3129">
        <w:rPr>
          <w:rStyle w:val="codeChar"/>
        </w:rPr>
        <w:t>onAxis</w:t>
      </w:r>
      <w:r>
        <w:rPr>
          <w:rStyle w:val="codeChar"/>
        </w:rPr>
        <w:t xml:space="preserve">(), onButtonDown() </w:t>
      </w:r>
      <w:r w:rsidRPr="00EB3129">
        <w:t>etc</w:t>
      </w:r>
      <w:r w:rsidR="00F921F5">
        <w:t>.</w:t>
      </w:r>
    </w:p>
    <w:p w:rsidR="00EB3129" w:rsidRDefault="00F921F5" w:rsidP="00623F19">
      <w:r>
        <w:t xml:space="preserve">Game controller callbacks are </w:t>
      </w:r>
      <w:r w:rsidR="00EB3129">
        <w:t xml:space="preserve">assigned </w:t>
      </w:r>
      <w:r>
        <w:t>in the MozakUI constructor</w:t>
      </w:r>
      <w:r w:rsidR="00EB3129">
        <w:t>:</w:t>
      </w:r>
    </w:p>
    <w:p w:rsidR="008A3D53" w:rsidRDefault="008A3D53" w:rsidP="00623F19">
      <w:pPr>
        <w:pStyle w:val="code"/>
        <w:rPr>
          <w:highlight w:val="white"/>
        </w:rPr>
      </w:pPr>
      <w:r>
        <w:rPr>
          <w:highlight w:val="white"/>
        </w:rPr>
        <w:t>…</w:t>
      </w:r>
    </w:p>
    <w:p w:rsidR="00EB3129" w:rsidRPr="00EB3129" w:rsidRDefault="00EB3129" w:rsidP="00623F19">
      <w:pPr>
        <w:pStyle w:val="code"/>
        <w:rPr>
          <w:highlight w:val="white"/>
        </w:rPr>
      </w:pPr>
      <w:r w:rsidRPr="00EB3129">
        <w:rPr>
          <w:highlight w:val="white"/>
        </w:rPr>
        <w:t>mGC-&gt;mPOV.assignEvent(bind(&amp;MozakUI::onPOV, this, _1));</w:t>
      </w:r>
    </w:p>
    <w:p w:rsidR="00EB3129" w:rsidRDefault="00EB3129" w:rsidP="00623F19">
      <w:pPr>
        <w:pStyle w:val="code"/>
        <w:rPr>
          <w:highlight w:val="white"/>
        </w:rPr>
      </w:pPr>
      <w:r w:rsidRPr="00EB3129">
        <w:rPr>
          <w:highlight w:val="white"/>
        </w:rPr>
        <w:lastRenderedPageBreak/>
        <w:t>mGC-&gt;mJoyStick1.mXAxis.assignEvent(bind(&amp;</w:t>
      </w:r>
      <w:r w:rsidRPr="00EB3129">
        <w:rPr>
          <w:color w:val="2B91AF"/>
          <w:highlight w:val="white"/>
        </w:rPr>
        <w:t>MozakUI</w:t>
      </w:r>
      <w:r w:rsidRPr="00EB3129">
        <w:rPr>
          <w:highlight w:val="white"/>
        </w:rPr>
        <w:t xml:space="preserve">::onAxis, </w:t>
      </w:r>
      <w:r w:rsidRPr="00EB3129">
        <w:rPr>
          <w:color w:val="0000FF"/>
          <w:highlight w:val="white"/>
        </w:rPr>
        <w:t>this</w:t>
      </w:r>
      <w:r w:rsidRPr="00EB3129">
        <w:rPr>
          <w:highlight w:val="white"/>
        </w:rPr>
        <w:t>, _1));</w:t>
      </w:r>
    </w:p>
    <w:p w:rsidR="008A3D53" w:rsidRPr="00EB3129" w:rsidRDefault="008A3D53" w:rsidP="00623F19">
      <w:pPr>
        <w:pStyle w:val="code"/>
        <w:rPr>
          <w:highlight w:val="white"/>
        </w:rPr>
      </w:pPr>
      <w:r>
        <w:rPr>
          <w:highlight w:val="white"/>
        </w:rPr>
        <w:t>…</w:t>
      </w:r>
    </w:p>
    <w:p w:rsidR="00EB3129" w:rsidRDefault="00A05B6B" w:rsidP="00623F19">
      <w:pPr>
        <w:pStyle w:val="Heading2"/>
      </w:pPr>
      <w:bookmarkStart w:id="9" w:name="_Toc17465432"/>
      <w:r>
        <w:t>I</w:t>
      </w:r>
      <w:r w:rsidR="007647F9">
        <w:t>ntegration using DS4Windows</w:t>
      </w:r>
      <w:bookmarkEnd w:id="9"/>
    </w:p>
    <w:p w:rsidR="007647F9" w:rsidRDefault="007647F9" w:rsidP="00623F19">
      <w:r>
        <w:t xml:space="preserve">To be able to use a PlayStation game controller in </w:t>
      </w:r>
      <w:r w:rsidRPr="00623F19">
        <w:t>Windows</w:t>
      </w:r>
      <w:r>
        <w:t>, 3</w:t>
      </w:r>
      <w:r w:rsidRPr="007647F9">
        <w:rPr>
          <w:vertAlign w:val="superscript"/>
        </w:rPr>
        <w:t>rd</w:t>
      </w:r>
      <w:r>
        <w:t xml:space="preserve"> party code is required. </w:t>
      </w:r>
    </w:p>
    <w:p w:rsidR="00623F19" w:rsidRDefault="007647F9" w:rsidP="00623F19">
      <w:r>
        <w:t>The DS4Windows application see (</w:t>
      </w:r>
      <w:hyperlink r:id="rId23" w:history="1">
        <w:r>
          <w:rPr>
            <w:rStyle w:val="Hyperlink"/>
          </w:rPr>
          <w:t>http://ds4windows.com/</w:t>
        </w:r>
      </w:hyperlink>
      <w:r>
        <w:t>), can detect and use a PlayStation controller</w:t>
      </w:r>
      <w:r w:rsidR="00623F19">
        <w:t>.</w:t>
      </w:r>
    </w:p>
    <w:p w:rsidR="00623F19" w:rsidRDefault="00623F19" w:rsidP="00623F19">
      <w:r>
        <w:t xml:space="preserve">The DS4Windows application runs robustly and </w:t>
      </w:r>
      <w:r>
        <w:t>expose the controller to windows as being a generic</w:t>
      </w:r>
      <w:r>
        <w:rPr>
          <w:i/>
        </w:rPr>
        <w:t xml:space="preserve"> GamePad </w:t>
      </w:r>
      <w:r>
        <w:t xml:space="preserve">device. In fact, DS4Windows exposes the device as an Xbox controller, and all buttons and joystick messages are accessible using the RawInput protocol for a programmer. </w:t>
      </w:r>
    </w:p>
    <w:p w:rsidR="00623F19" w:rsidRDefault="00623F19" w:rsidP="00623F19">
      <w:r>
        <w:t xml:space="preserve">In addition, the DS4Windows </w:t>
      </w:r>
      <w:r>
        <w:t xml:space="preserve">does also provide a </w:t>
      </w:r>
      <w:r>
        <w:t xml:space="preserve">graphical </w:t>
      </w:r>
      <w:r>
        <w:t>user interface</w:t>
      </w:r>
      <w:r>
        <w:t>,</w:t>
      </w:r>
      <w:r>
        <w:t xml:space="preserve"> allowing a user to hook up actions to hardware device/sensor on the controller, including its inbuilt gyro and mouse pad</w:t>
      </w:r>
      <w:r>
        <w:t xml:space="preserve"> (not accessible through RawInput)</w:t>
      </w:r>
      <w:r>
        <w:t xml:space="preserve">. It also </w:t>
      </w:r>
      <w:r>
        <w:t>has</w:t>
      </w:r>
      <w:r>
        <w:t xml:space="preserve"> a macro language, allowing complex actions to be recorded and mapped to an action on the controller.</w:t>
      </w:r>
      <w:r>
        <w:t xml:space="preserve"> </w:t>
      </w:r>
    </w:p>
    <w:p w:rsidR="00623F19" w:rsidRDefault="00623F19" w:rsidP="00623F19">
      <w:r>
        <w:t>Figure below shows the “Edit Profile” window for DS4Windows.</w:t>
      </w:r>
    </w:p>
    <w:p w:rsidR="00623F19" w:rsidRDefault="00623F19" w:rsidP="00623F19"/>
    <w:p w:rsidR="00623F19" w:rsidRDefault="00623F19" w:rsidP="00623F19">
      <w:pPr>
        <w:pStyle w:val="Image"/>
        <w:keepNext/>
      </w:pPr>
      <w:r>
        <w:rPr>
          <w:noProof/>
          <w:lang w:eastAsia="en-US"/>
        </w:rPr>
        <w:drawing>
          <wp:inline distT="0" distB="0" distL="0" distR="0" wp14:anchorId="328D388F" wp14:editId="5FE5223E">
            <wp:extent cx="5943600" cy="3639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39820"/>
                    </a:xfrm>
                    <a:prstGeom prst="rect">
                      <a:avLst/>
                    </a:prstGeom>
                  </pic:spPr>
                </pic:pic>
              </a:graphicData>
            </a:graphic>
          </wp:inline>
        </w:drawing>
      </w:r>
    </w:p>
    <w:p w:rsidR="00623F19" w:rsidRDefault="00623F19" w:rsidP="00623F19">
      <w:pPr>
        <w:pStyle w:val="Caption"/>
      </w:pPr>
      <w:r>
        <w:t xml:space="preserve">Figure </w:t>
      </w:r>
      <w:r>
        <w:fldChar w:fldCharType="begin"/>
      </w:r>
      <w:r>
        <w:instrText xml:space="preserve"> SEQ Figure \* ARABIC </w:instrText>
      </w:r>
      <w:r>
        <w:fldChar w:fldCharType="separate"/>
      </w:r>
      <w:r>
        <w:rPr>
          <w:noProof/>
        </w:rPr>
        <w:t>5</w:t>
      </w:r>
      <w:r>
        <w:fldChar w:fldCharType="end"/>
      </w:r>
      <w:r>
        <w:t>: DS4Windows profile window.</w:t>
      </w:r>
    </w:p>
    <w:p w:rsidR="007647F9" w:rsidRDefault="007647F9" w:rsidP="00623F19"/>
    <w:p w:rsidR="006A22C6" w:rsidRDefault="006A22C6" w:rsidP="00623F19">
      <w:r>
        <w:t xml:space="preserve">The latest DS4Windows code </w:t>
      </w:r>
      <w:r w:rsidR="00A05B6B">
        <w:t>and binaries (Version 1.7.15) are</w:t>
      </w:r>
      <w:r>
        <w:t xml:space="preserve"> on </w:t>
      </w:r>
      <w:r w:rsidR="00A05B6B">
        <w:t>GitHub</w:t>
      </w:r>
      <w:r>
        <w:t>:</w:t>
      </w:r>
    </w:p>
    <w:p w:rsidR="007647F9" w:rsidRDefault="00A05B6B" w:rsidP="00A05B6B">
      <w:pPr>
        <w:pStyle w:val="url"/>
      </w:pPr>
      <w:hyperlink r:id="rId25" w:history="1">
        <w:r>
          <w:rPr>
            <w:rStyle w:val="Hyperlink"/>
          </w:rPr>
          <w:t>https://github.com/Ryochan7/DS4Windows/releases</w:t>
        </w:r>
      </w:hyperlink>
    </w:p>
    <w:p w:rsidR="00A05B6B" w:rsidRDefault="00A05B6B" w:rsidP="00A05B6B">
      <w:pPr>
        <w:pStyle w:val="Heading1"/>
      </w:pPr>
      <w:bookmarkStart w:id="10" w:name="_Toc17465433"/>
      <w:r>
        <w:lastRenderedPageBreak/>
        <w:t>Using DS4Windows and embedded code</w:t>
      </w:r>
      <w:r w:rsidR="00463659">
        <w:t xml:space="preserve"> together</w:t>
      </w:r>
      <w:bookmarkEnd w:id="10"/>
    </w:p>
    <w:p w:rsidR="00A05B6B" w:rsidRDefault="00973671" w:rsidP="00A05B6B">
      <w:r>
        <w:t xml:space="preserve">The ability to assign mouse/keyboard </w:t>
      </w:r>
      <w:r w:rsidR="00A05B6B">
        <w:t xml:space="preserve">actions </w:t>
      </w:r>
      <w:r>
        <w:t xml:space="preserve">to </w:t>
      </w:r>
      <w:r w:rsidR="00A05B6B">
        <w:t>the game controller by using the DS4Windows UI offer</w:t>
      </w:r>
      <w:r>
        <w:t>s</w:t>
      </w:r>
      <w:r w:rsidR="00A05B6B">
        <w:t xml:space="preserve"> a quick and simple way of using a game controller</w:t>
      </w:r>
      <w:r>
        <w:t xml:space="preserve"> together </w:t>
      </w:r>
      <w:r w:rsidR="00A05B6B">
        <w:t>with Vaa3D</w:t>
      </w:r>
      <w:r>
        <w:t>/Mozak</w:t>
      </w:r>
      <w:r w:rsidR="00A05B6B">
        <w:t xml:space="preserve">. </w:t>
      </w:r>
    </w:p>
    <w:p w:rsidR="00463659" w:rsidRDefault="00463659" w:rsidP="00A05B6B">
      <w:r>
        <w:t>Embedded code</w:t>
      </w:r>
      <w:r w:rsidR="00973671">
        <w:t>, on the other hand,</w:t>
      </w:r>
      <w:r>
        <w:t xml:space="preserve"> assures the user integrated functionality and requires no 3</w:t>
      </w:r>
      <w:r w:rsidRPr="00463659">
        <w:rPr>
          <w:vertAlign w:val="superscript"/>
        </w:rPr>
        <w:t>rd</w:t>
      </w:r>
      <w:r>
        <w:t xml:space="preserve"> party software. </w:t>
      </w:r>
      <w:r w:rsidR="00973671">
        <w:t>However, d</w:t>
      </w:r>
      <w:r>
        <w:t>epending on the actual functionality, the implementation cost can be high.</w:t>
      </w:r>
    </w:p>
    <w:p w:rsidR="00463659" w:rsidRPr="00973671" w:rsidRDefault="00973671" w:rsidP="00A05B6B">
      <w:pPr>
        <w:rPr>
          <w:i/>
        </w:rPr>
      </w:pPr>
      <w:r w:rsidRPr="00973671">
        <w:rPr>
          <w:i/>
        </w:rPr>
        <w:t>So, a</w:t>
      </w:r>
      <w:r w:rsidR="00463659" w:rsidRPr="00973671">
        <w:rPr>
          <w:i/>
        </w:rPr>
        <w:t xml:space="preserve">n important question is, which functions should be assigned using the DS4Windows program, and which ones should be </w:t>
      </w:r>
      <w:r w:rsidRPr="00973671">
        <w:rPr>
          <w:i/>
        </w:rPr>
        <w:t xml:space="preserve">assigned using embedded code? </w:t>
      </w:r>
    </w:p>
    <w:p w:rsidR="00973671" w:rsidRDefault="0062182A" w:rsidP="00A05B6B">
      <w:r>
        <w:t>In short, t</w:t>
      </w:r>
      <w:r w:rsidR="00973671">
        <w:t>he embedded code and DS4Windows assignment</w:t>
      </w:r>
      <w:r>
        <w:t>s</w:t>
      </w:r>
      <w:r w:rsidR="00973671">
        <w:t xml:space="preserve"> need to be coordinated, as assigning a function on the controller using DS4Windows will cause the controller message arriving in Vaa3D’s message loop to be masked. </w:t>
      </w:r>
    </w:p>
    <w:p w:rsidR="00973671" w:rsidRDefault="00973671" w:rsidP="00A05B6B">
      <w:r>
        <w:t xml:space="preserve">For example, if the triangle button is assigned in the embedded code to reset the 3D view, and at the same time, a DS4Windows action is assigned to the triangle button, then the embedded code will not receive a ‘triangle button is pressed’ message. </w:t>
      </w:r>
    </w:p>
    <w:p w:rsidR="0062182A" w:rsidRDefault="00973671" w:rsidP="00A05B6B">
      <w:r>
        <w:t xml:space="preserve">Assuming the assignment of </w:t>
      </w:r>
      <w:r w:rsidR="002B4EC3">
        <w:t xml:space="preserve">the </w:t>
      </w:r>
      <w:r>
        <w:t xml:space="preserve">actions using DS4Windows and embedded code will initially be an evolving project, the table below are subject to change. </w:t>
      </w:r>
    </w:p>
    <w:p w:rsidR="0062182A" w:rsidRDefault="0062182A" w:rsidP="0062182A"/>
    <w:p w:rsidR="0062182A" w:rsidRDefault="0062182A" w:rsidP="0062182A">
      <w:pPr>
        <w:ind w:firstLine="0"/>
        <w:sectPr w:rsidR="0062182A">
          <w:headerReference w:type="default" r:id="rId26"/>
          <w:footerReference w:type="default" r:id="rId27"/>
          <w:headerReference w:type="first" r:id="rId28"/>
          <w:pgSz w:w="12240" w:h="15840"/>
          <w:pgMar w:top="1440" w:right="1440" w:bottom="1440" w:left="1440" w:header="720" w:footer="720" w:gutter="0"/>
          <w:pgNumType w:start="0"/>
          <w:cols w:space="720"/>
          <w:titlePg/>
          <w:docGrid w:linePitch="360"/>
        </w:sectPr>
      </w:pPr>
    </w:p>
    <w:tbl>
      <w:tblPr>
        <w:tblStyle w:val="LightList-Accent3"/>
        <w:tblW w:w="13786" w:type="dxa"/>
        <w:tblBorders>
          <w:bottom w:val="single" w:sz="12" w:space="0" w:color="auto"/>
        </w:tblBorders>
        <w:tblLook w:val="0620" w:firstRow="1" w:lastRow="0" w:firstColumn="0" w:lastColumn="0" w:noHBand="1" w:noVBand="1"/>
      </w:tblPr>
      <w:tblGrid>
        <w:gridCol w:w="2600"/>
        <w:gridCol w:w="4950"/>
        <w:gridCol w:w="6236"/>
      </w:tblGrid>
      <w:tr w:rsidR="0062182A" w:rsidRPr="009135F2" w:rsidTr="00A312E9">
        <w:trPr>
          <w:cnfStyle w:val="100000000000" w:firstRow="1" w:lastRow="0" w:firstColumn="0" w:lastColumn="0" w:oddVBand="0" w:evenVBand="0" w:oddHBand="0" w:evenHBand="0" w:firstRowFirstColumn="0" w:firstRowLastColumn="0" w:lastRowFirstColumn="0" w:lastRowLastColumn="0"/>
          <w:trHeight w:val="740"/>
        </w:trPr>
        <w:tc>
          <w:tcPr>
            <w:tcW w:w="2600" w:type="dxa"/>
          </w:tcPr>
          <w:p w:rsidR="0062182A" w:rsidRPr="009135F2" w:rsidRDefault="0062182A" w:rsidP="009135F2">
            <w:pPr>
              <w:pStyle w:val="TableText0"/>
            </w:pPr>
            <w:r w:rsidRPr="009135F2">
              <w:lastRenderedPageBreak/>
              <w:t>Action</w:t>
            </w:r>
          </w:p>
        </w:tc>
        <w:tc>
          <w:tcPr>
            <w:tcW w:w="4950" w:type="dxa"/>
          </w:tcPr>
          <w:p w:rsidR="0062182A" w:rsidRPr="009135F2" w:rsidRDefault="0062182A" w:rsidP="009135F2">
            <w:pPr>
              <w:pStyle w:val="TableText0"/>
            </w:pPr>
            <w:r w:rsidRPr="009135F2">
              <w:t>Controller</w:t>
            </w:r>
          </w:p>
        </w:tc>
        <w:tc>
          <w:tcPr>
            <w:tcW w:w="6236" w:type="dxa"/>
          </w:tcPr>
          <w:p w:rsidR="0062182A" w:rsidRPr="009135F2" w:rsidRDefault="0062182A" w:rsidP="009135F2">
            <w:pPr>
              <w:pStyle w:val="TableText0"/>
            </w:pPr>
            <w:r>
              <w:t>Note</w:t>
            </w:r>
          </w:p>
        </w:tc>
      </w:tr>
      <w:tr w:rsidR="0062182A" w:rsidRPr="009135F2" w:rsidTr="00A312E9">
        <w:trPr>
          <w:trHeight w:val="440"/>
        </w:trPr>
        <w:tc>
          <w:tcPr>
            <w:tcW w:w="2600" w:type="dxa"/>
          </w:tcPr>
          <w:p w:rsidR="0062182A" w:rsidRPr="009135F2" w:rsidRDefault="0062182A" w:rsidP="009135F2">
            <w:pPr>
              <w:pStyle w:val="TableText0"/>
            </w:pPr>
          </w:p>
        </w:tc>
        <w:tc>
          <w:tcPr>
            <w:tcW w:w="4950" w:type="dxa"/>
          </w:tcPr>
          <w:p w:rsidR="0062182A" w:rsidRPr="0062182A" w:rsidRDefault="0062182A" w:rsidP="009135F2">
            <w:pPr>
              <w:pStyle w:val="TableText0"/>
              <w:rPr>
                <w:b/>
              </w:rPr>
            </w:pPr>
            <w:r w:rsidRPr="0062182A">
              <w:rPr>
                <w:b/>
              </w:rPr>
              <w:t>Actions using embedded code</w:t>
            </w:r>
          </w:p>
        </w:tc>
        <w:tc>
          <w:tcPr>
            <w:tcW w:w="6236" w:type="dxa"/>
          </w:tcPr>
          <w:p w:rsidR="0062182A" w:rsidRPr="009135F2" w:rsidRDefault="0062182A" w:rsidP="009135F2">
            <w:pPr>
              <w:pStyle w:val="TableText0"/>
            </w:pPr>
          </w:p>
        </w:tc>
      </w:tr>
      <w:tr w:rsidR="0062182A" w:rsidRPr="009135F2" w:rsidTr="00A312E9">
        <w:trPr>
          <w:trHeight w:val="440"/>
        </w:trPr>
        <w:tc>
          <w:tcPr>
            <w:tcW w:w="2600" w:type="dxa"/>
          </w:tcPr>
          <w:p w:rsidR="0062182A" w:rsidRPr="009135F2" w:rsidRDefault="0062182A" w:rsidP="009135F2">
            <w:pPr>
              <w:pStyle w:val="TableText0"/>
            </w:pPr>
            <w:r w:rsidRPr="009135F2">
              <w:t xml:space="preserve">Zoom </w:t>
            </w:r>
            <w:r w:rsidR="00A312E9">
              <w:t>in resolution</w:t>
            </w:r>
          </w:p>
        </w:tc>
        <w:tc>
          <w:tcPr>
            <w:tcW w:w="4950" w:type="dxa"/>
          </w:tcPr>
          <w:p w:rsidR="0062182A" w:rsidRPr="009135F2" w:rsidRDefault="0062182A" w:rsidP="009135F2">
            <w:pPr>
              <w:pStyle w:val="TableText0"/>
            </w:pPr>
            <w:r w:rsidRPr="009135F2">
              <w:t>FrontRightTop Button</w:t>
            </w:r>
          </w:p>
        </w:tc>
        <w:tc>
          <w:tcPr>
            <w:tcW w:w="6236" w:type="dxa"/>
          </w:tcPr>
          <w:p w:rsidR="0062182A" w:rsidRPr="009135F2" w:rsidRDefault="0062182A" w:rsidP="009135F2">
            <w:pPr>
              <w:pStyle w:val="TableText0"/>
            </w:pPr>
          </w:p>
        </w:tc>
      </w:tr>
      <w:tr w:rsidR="0062182A" w:rsidRPr="009135F2" w:rsidTr="00A312E9">
        <w:trPr>
          <w:trHeight w:val="440"/>
        </w:trPr>
        <w:tc>
          <w:tcPr>
            <w:tcW w:w="2600" w:type="dxa"/>
          </w:tcPr>
          <w:p w:rsidR="0062182A" w:rsidRPr="009135F2" w:rsidRDefault="00A312E9" w:rsidP="009135F2">
            <w:pPr>
              <w:pStyle w:val="TableText0"/>
            </w:pPr>
            <w:r>
              <w:t>Zoom out resolution</w:t>
            </w:r>
          </w:p>
        </w:tc>
        <w:tc>
          <w:tcPr>
            <w:tcW w:w="4950" w:type="dxa"/>
          </w:tcPr>
          <w:p w:rsidR="0062182A" w:rsidRPr="009135F2" w:rsidRDefault="0062182A" w:rsidP="009135F2">
            <w:pPr>
              <w:pStyle w:val="TableText0"/>
            </w:pPr>
            <w:r w:rsidRPr="009135F2">
              <w:t>FrontLeftTop Button</w:t>
            </w:r>
          </w:p>
        </w:tc>
        <w:tc>
          <w:tcPr>
            <w:tcW w:w="6236" w:type="dxa"/>
          </w:tcPr>
          <w:p w:rsidR="0062182A" w:rsidRPr="009135F2" w:rsidRDefault="0062182A" w:rsidP="009135F2">
            <w:pPr>
              <w:pStyle w:val="TableText0"/>
            </w:pPr>
          </w:p>
        </w:tc>
      </w:tr>
      <w:tr w:rsidR="0062182A" w:rsidRPr="009135F2" w:rsidTr="00A312E9">
        <w:trPr>
          <w:trHeight w:val="440"/>
        </w:trPr>
        <w:tc>
          <w:tcPr>
            <w:tcW w:w="2600" w:type="dxa"/>
          </w:tcPr>
          <w:p w:rsidR="0062182A" w:rsidRPr="009135F2" w:rsidRDefault="0062182A" w:rsidP="009135F2">
            <w:pPr>
              <w:pStyle w:val="TableText0"/>
            </w:pPr>
            <w:r w:rsidRPr="009135F2">
              <w:t>Zoom in view</w:t>
            </w:r>
          </w:p>
        </w:tc>
        <w:tc>
          <w:tcPr>
            <w:tcW w:w="4950" w:type="dxa"/>
          </w:tcPr>
          <w:p w:rsidR="0062182A" w:rsidRPr="009135F2" w:rsidRDefault="0062182A" w:rsidP="009135F2">
            <w:pPr>
              <w:pStyle w:val="TableText0"/>
            </w:pPr>
            <w:r w:rsidRPr="009135F2">
              <w:t>FrontRightBottom Button</w:t>
            </w:r>
          </w:p>
        </w:tc>
        <w:tc>
          <w:tcPr>
            <w:tcW w:w="6236" w:type="dxa"/>
          </w:tcPr>
          <w:p w:rsidR="0062182A" w:rsidRPr="009135F2" w:rsidRDefault="0062182A" w:rsidP="009135F2">
            <w:pPr>
              <w:pStyle w:val="TableText0"/>
            </w:pPr>
          </w:p>
        </w:tc>
      </w:tr>
      <w:tr w:rsidR="0062182A" w:rsidRPr="009135F2" w:rsidTr="00A312E9">
        <w:trPr>
          <w:trHeight w:val="440"/>
        </w:trPr>
        <w:tc>
          <w:tcPr>
            <w:tcW w:w="2600" w:type="dxa"/>
          </w:tcPr>
          <w:p w:rsidR="0062182A" w:rsidRPr="009135F2" w:rsidRDefault="0062182A" w:rsidP="009135F2">
            <w:pPr>
              <w:pStyle w:val="TableText0"/>
            </w:pPr>
            <w:r w:rsidRPr="009135F2">
              <w:t>Zoom out view</w:t>
            </w:r>
          </w:p>
        </w:tc>
        <w:tc>
          <w:tcPr>
            <w:tcW w:w="4950" w:type="dxa"/>
          </w:tcPr>
          <w:p w:rsidR="0062182A" w:rsidRPr="009135F2" w:rsidRDefault="0062182A" w:rsidP="009135F2">
            <w:pPr>
              <w:pStyle w:val="TableText0"/>
            </w:pPr>
            <w:r w:rsidRPr="009135F2">
              <w:t>FrontLeftBottom Button</w:t>
            </w:r>
          </w:p>
        </w:tc>
        <w:tc>
          <w:tcPr>
            <w:tcW w:w="6236" w:type="dxa"/>
          </w:tcPr>
          <w:p w:rsidR="0062182A" w:rsidRPr="009135F2" w:rsidRDefault="0062182A" w:rsidP="009135F2">
            <w:pPr>
              <w:pStyle w:val="TableText0"/>
            </w:pPr>
          </w:p>
        </w:tc>
      </w:tr>
      <w:tr w:rsidR="00A312E9" w:rsidRPr="009135F2" w:rsidTr="00A312E9">
        <w:trPr>
          <w:trHeight w:val="440"/>
        </w:trPr>
        <w:tc>
          <w:tcPr>
            <w:tcW w:w="2600" w:type="dxa"/>
          </w:tcPr>
          <w:p w:rsidR="00A312E9" w:rsidRPr="009135F2" w:rsidRDefault="00A312E9" w:rsidP="00A312E9">
            <w:pPr>
              <w:pStyle w:val="TableText0"/>
            </w:pPr>
            <w:r w:rsidRPr="009135F2">
              <w:t>Rotate view about X</w:t>
            </w:r>
          </w:p>
        </w:tc>
        <w:tc>
          <w:tcPr>
            <w:tcW w:w="4950" w:type="dxa"/>
          </w:tcPr>
          <w:p w:rsidR="00A312E9" w:rsidRPr="009135F2" w:rsidRDefault="00A312E9" w:rsidP="00A312E9">
            <w:pPr>
              <w:pStyle w:val="TableText0"/>
            </w:pPr>
            <w:r w:rsidRPr="009135F2">
              <w:t>POV West + second joystick</w:t>
            </w:r>
          </w:p>
        </w:tc>
        <w:tc>
          <w:tcPr>
            <w:tcW w:w="6236" w:type="dxa"/>
          </w:tcPr>
          <w:p w:rsidR="00A312E9" w:rsidRPr="009135F2" w:rsidRDefault="00A312E9" w:rsidP="00A312E9">
            <w:pPr>
              <w:pStyle w:val="TableText0"/>
            </w:pPr>
          </w:p>
        </w:tc>
      </w:tr>
      <w:tr w:rsidR="00A312E9" w:rsidRPr="009135F2" w:rsidTr="00A312E9">
        <w:trPr>
          <w:trHeight w:val="440"/>
        </w:trPr>
        <w:tc>
          <w:tcPr>
            <w:tcW w:w="2600" w:type="dxa"/>
          </w:tcPr>
          <w:p w:rsidR="00A312E9" w:rsidRPr="009135F2" w:rsidRDefault="00A312E9" w:rsidP="00A312E9">
            <w:pPr>
              <w:pStyle w:val="TableText0"/>
            </w:pPr>
            <w:r w:rsidRPr="009135F2">
              <w:t>Rotate view about Y</w:t>
            </w:r>
          </w:p>
        </w:tc>
        <w:tc>
          <w:tcPr>
            <w:tcW w:w="4950" w:type="dxa"/>
          </w:tcPr>
          <w:p w:rsidR="00A312E9" w:rsidRPr="009135F2" w:rsidRDefault="00A312E9" w:rsidP="00A312E9">
            <w:pPr>
              <w:pStyle w:val="TableText0"/>
            </w:pPr>
            <w:r w:rsidRPr="009135F2">
              <w:t>POV North + second joystick</w:t>
            </w:r>
          </w:p>
        </w:tc>
        <w:tc>
          <w:tcPr>
            <w:tcW w:w="6236" w:type="dxa"/>
          </w:tcPr>
          <w:p w:rsidR="00A312E9" w:rsidRPr="009135F2" w:rsidRDefault="00A312E9" w:rsidP="00A312E9">
            <w:pPr>
              <w:pStyle w:val="TableText0"/>
            </w:pPr>
          </w:p>
        </w:tc>
      </w:tr>
      <w:tr w:rsidR="00A312E9" w:rsidRPr="009135F2" w:rsidTr="00A312E9">
        <w:trPr>
          <w:trHeight w:val="440"/>
        </w:trPr>
        <w:tc>
          <w:tcPr>
            <w:tcW w:w="2600" w:type="dxa"/>
          </w:tcPr>
          <w:p w:rsidR="00A312E9" w:rsidRPr="009135F2" w:rsidRDefault="00A312E9" w:rsidP="00A312E9">
            <w:pPr>
              <w:pStyle w:val="TableText0"/>
            </w:pPr>
            <w:r w:rsidRPr="009135F2">
              <w:t>Rotate view about Z</w:t>
            </w:r>
          </w:p>
        </w:tc>
        <w:tc>
          <w:tcPr>
            <w:tcW w:w="4950" w:type="dxa"/>
          </w:tcPr>
          <w:p w:rsidR="00A312E9" w:rsidRPr="009135F2" w:rsidRDefault="00A312E9" w:rsidP="00A312E9">
            <w:pPr>
              <w:pStyle w:val="TableText0"/>
            </w:pPr>
            <w:r w:rsidRPr="009135F2">
              <w:t>POV East    + second joystick</w:t>
            </w:r>
          </w:p>
        </w:tc>
        <w:tc>
          <w:tcPr>
            <w:tcW w:w="6236" w:type="dxa"/>
          </w:tcPr>
          <w:p w:rsidR="00A312E9" w:rsidRPr="009135F2" w:rsidRDefault="00A312E9" w:rsidP="00A312E9">
            <w:pPr>
              <w:pStyle w:val="TableText0"/>
            </w:pPr>
          </w:p>
        </w:tc>
      </w:tr>
      <w:tr w:rsidR="00A312E9" w:rsidRPr="009135F2" w:rsidTr="00A312E9">
        <w:trPr>
          <w:trHeight w:val="440"/>
        </w:trPr>
        <w:tc>
          <w:tcPr>
            <w:tcW w:w="2600" w:type="dxa"/>
          </w:tcPr>
          <w:p w:rsidR="00A312E9" w:rsidRPr="009135F2" w:rsidRDefault="00A312E9" w:rsidP="00A312E9">
            <w:pPr>
              <w:pStyle w:val="TableText0"/>
            </w:pPr>
          </w:p>
        </w:tc>
        <w:tc>
          <w:tcPr>
            <w:tcW w:w="4950" w:type="dxa"/>
          </w:tcPr>
          <w:p w:rsidR="00A312E9" w:rsidRPr="0062182A" w:rsidRDefault="00A312E9" w:rsidP="00A312E9">
            <w:pPr>
              <w:pStyle w:val="TableText0"/>
              <w:rPr>
                <w:b/>
              </w:rPr>
            </w:pPr>
          </w:p>
        </w:tc>
        <w:tc>
          <w:tcPr>
            <w:tcW w:w="6236" w:type="dxa"/>
          </w:tcPr>
          <w:p w:rsidR="00A312E9" w:rsidRPr="009135F2" w:rsidRDefault="00A312E9" w:rsidP="00A312E9">
            <w:pPr>
              <w:pStyle w:val="TableText0"/>
            </w:pPr>
          </w:p>
        </w:tc>
      </w:tr>
      <w:tr w:rsidR="00A312E9" w:rsidRPr="009135F2" w:rsidTr="00A312E9">
        <w:trPr>
          <w:trHeight w:val="440"/>
        </w:trPr>
        <w:tc>
          <w:tcPr>
            <w:tcW w:w="2600" w:type="dxa"/>
          </w:tcPr>
          <w:p w:rsidR="00A312E9" w:rsidRPr="009135F2" w:rsidRDefault="00A312E9" w:rsidP="00A312E9">
            <w:pPr>
              <w:pStyle w:val="TableText0"/>
            </w:pPr>
          </w:p>
        </w:tc>
        <w:tc>
          <w:tcPr>
            <w:tcW w:w="4950" w:type="dxa"/>
          </w:tcPr>
          <w:p w:rsidR="00A312E9" w:rsidRPr="0062182A" w:rsidRDefault="00A312E9" w:rsidP="00A312E9">
            <w:pPr>
              <w:pStyle w:val="TableText0"/>
              <w:rPr>
                <w:b/>
              </w:rPr>
            </w:pPr>
            <w:r w:rsidRPr="0062182A">
              <w:rPr>
                <w:b/>
              </w:rPr>
              <w:t>Actions using DS4Windows</w:t>
            </w:r>
          </w:p>
        </w:tc>
        <w:tc>
          <w:tcPr>
            <w:tcW w:w="6236" w:type="dxa"/>
          </w:tcPr>
          <w:p w:rsidR="00A312E9" w:rsidRPr="009135F2" w:rsidRDefault="00A312E9" w:rsidP="00A312E9">
            <w:pPr>
              <w:pStyle w:val="TableText0"/>
            </w:pPr>
          </w:p>
        </w:tc>
      </w:tr>
      <w:tr w:rsidR="00A312E9" w:rsidRPr="009135F2" w:rsidTr="00A312E9">
        <w:trPr>
          <w:trHeight w:val="440"/>
        </w:trPr>
        <w:tc>
          <w:tcPr>
            <w:tcW w:w="2600" w:type="dxa"/>
          </w:tcPr>
          <w:p w:rsidR="00A312E9" w:rsidRPr="009135F2" w:rsidRDefault="00A312E9" w:rsidP="00A312E9">
            <w:pPr>
              <w:pStyle w:val="TableText0"/>
            </w:pPr>
            <w:r w:rsidRPr="009135F2">
              <w:t>Move mouse using gyro</w:t>
            </w:r>
          </w:p>
        </w:tc>
        <w:tc>
          <w:tcPr>
            <w:tcW w:w="4950" w:type="dxa"/>
          </w:tcPr>
          <w:p w:rsidR="00A312E9" w:rsidRPr="009135F2" w:rsidRDefault="00A312E9" w:rsidP="00A312E9">
            <w:pPr>
              <w:pStyle w:val="TableText0"/>
            </w:pPr>
            <w:r w:rsidRPr="009135F2">
              <w:t>Triangle button</w:t>
            </w:r>
          </w:p>
        </w:tc>
        <w:tc>
          <w:tcPr>
            <w:tcW w:w="6236" w:type="dxa"/>
          </w:tcPr>
          <w:p w:rsidR="00A312E9" w:rsidRPr="009135F2" w:rsidRDefault="00A312E9" w:rsidP="00A312E9">
            <w:pPr>
              <w:pStyle w:val="TableText0"/>
            </w:pPr>
          </w:p>
        </w:tc>
      </w:tr>
      <w:tr w:rsidR="00A312E9" w:rsidRPr="009135F2" w:rsidTr="00A312E9">
        <w:trPr>
          <w:trHeight w:val="440"/>
        </w:trPr>
        <w:tc>
          <w:tcPr>
            <w:tcW w:w="2600" w:type="dxa"/>
          </w:tcPr>
          <w:p w:rsidR="00A312E9" w:rsidRPr="009135F2" w:rsidRDefault="00A312E9" w:rsidP="00A312E9">
            <w:pPr>
              <w:pStyle w:val="TableText0"/>
            </w:pPr>
            <w:r w:rsidRPr="009135F2">
              <w:t>Toggle Split</w:t>
            </w:r>
          </w:p>
        </w:tc>
        <w:tc>
          <w:tcPr>
            <w:tcW w:w="4950" w:type="dxa"/>
          </w:tcPr>
          <w:p w:rsidR="00A312E9" w:rsidRPr="009135F2" w:rsidRDefault="00A312E9" w:rsidP="00A312E9">
            <w:pPr>
              <w:pStyle w:val="TableText0"/>
            </w:pPr>
            <w:r w:rsidRPr="009135F2">
              <w:t>Square button</w:t>
            </w:r>
          </w:p>
        </w:tc>
        <w:tc>
          <w:tcPr>
            <w:tcW w:w="6236" w:type="dxa"/>
          </w:tcPr>
          <w:p w:rsidR="00A312E9" w:rsidRPr="009135F2" w:rsidRDefault="00A312E9" w:rsidP="00A312E9">
            <w:pPr>
              <w:pStyle w:val="TableText0"/>
            </w:pPr>
          </w:p>
        </w:tc>
      </w:tr>
      <w:tr w:rsidR="00A312E9" w:rsidRPr="009135F2" w:rsidTr="00A312E9">
        <w:trPr>
          <w:trHeight w:val="440"/>
        </w:trPr>
        <w:tc>
          <w:tcPr>
            <w:tcW w:w="2600" w:type="dxa"/>
          </w:tcPr>
          <w:p w:rsidR="00A312E9" w:rsidRPr="009135F2" w:rsidRDefault="00A312E9" w:rsidP="00A312E9">
            <w:pPr>
              <w:pStyle w:val="TableText0"/>
            </w:pPr>
            <w:r w:rsidRPr="009135F2">
              <w:t>Toggle Virtual Finger</w:t>
            </w:r>
          </w:p>
        </w:tc>
        <w:tc>
          <w:tcPr>
            <w:tcW w:w="4950" w:type="dxa"/>
          </w:tcPr>
          <w:p w:rsidR="00A312E9" w:rsidRPr="009135F2" w:rsidRDefault="00A312E9" w:rsidP="00A312E9">
            <w:pPr>
              <w:pStyle w:val="TableText0"/>
            </w:pPr>
            <w:r w:rsidRPr="009135F2">
              <w:t>Cross button</w:t>
            </w:r>
          </w:p>
        </w:tc>
        <w:tc>
          <w:tcPr>
            <w:tcW w:w="6236" w:type="dxa"/>
          </w:tcPr>
          <w:p w:rsidR="00A312E9" w:rsidRPr="009135F2" w:rsidRDefault="00A312E9" w:rsidP="00A312E9">
            <w:pPr>
              <w:pStyle w:val="TableText0"/>
            </w:pPr>
          </w:p>
        </w:tc>
      </w:tr>
      <w:tr w:rsidR="00A312E9" w:rsidRPr="009135F2" w:rsidTr="00A312E9">
        <w:trPr>
          <w:trHeight w:val="440"/>
        </w:trPr>
        <w:tc>
          <w:tcPr>
            <w:tcW w:w="2600" w:type="dxa"/>
          </w:tcPr>
          <w:p w:rsidR="00A312E9" w:rsidRPr="009135F2" w:rsidRDefault="00A312E9" w:rsidP="00A312E9">
            <w:pPr>
              <w:pStyle w:val="TableText0"/>
            </w:pPr>
            <w:r w:rsidRPr="009135F2">
              <w:t>Toggle Delete</w:t>
            </w:r>
          </w:p>
        </w:tc>
        <w:tc>
          <w:tcPr>
            <w:tcW w:w="4950" w:type="dxa"/>
          </w:tcPr>
          <w:p w:rsidR="00A312E9" w:rsidRPr="009135F2" w:rsidRDefault="00A312E9" w:rsidP="00A312E9">
            <w:pPr>
              <w:pStyle w:val="TableText0"/>
            </w:pPr>
            <w:r w:rsidRPr="009135F2">
              <w:t>Circle Button</w:t>
            </w:r>
          </w:p>
        </w:tc>
        <w:tc>
          <w:tcPr>
            <w:tcW w:w="6236" w:type="dxa"/>
          </w:tcPr>
          <w:p w:rsidR="00A312E9" w:rsidRPr="009135F2" w:rsidRDefault="00A312E9" w:rsidP="00A312E9">
            <w:pPr>
              <w:pStyle w:val="TableText0"/>
            </w:pPr>
          </w:p>
        </w:tc>
      </w:tr>
      <w:tr w:rsidR="00A312E9" w:rsidRPr="009135F2" w:rsidTr="00A312E9">
        <w:trPr>
          <w:trHeight w:val="455"/>
        </w:trPr>
        <w:tc>
          <w:tcPr>
            <w:tcW w:w="2600" w:type="dxa"/>
          </w:tcPr>
          <w:p w:rsidR="00A312E9" w:rsidRPr="009135F2" w:rsidRDefault="00A312E9" w:rsidP="00A312E9">
            <w:pPr>
              <w:pStyle w:val="TableText0"/>
            </w:pPr>
            <w:r>
              <w:t>Reset View</w:t>
            </w:r>
          </w:p>
        </w:tc>
        <w:tc>
          <w:tcPr>
            <w:tcW w:w="4950" w:type="dxa"/>
          </w:tcPr>
          <w:p w:rsidR="00A312E9" w:rsidRPr="009135F2" w:rsidRDefault="00A312E9" w:rsidP="00A312E9">
            <w:pPr>
              <w:pStyle w:val="TableText0"/>
            </w:pPr>
            <w:r>
              <w:t>Press JoyStick #2</w:t>
            </w:r>
          </w:p>
        </w:tc>
        <w:tc>
          <w:tcPr>
            <w:tcW w:w="6236" w:type="dxa"/>
          </w:tcPr>
          <w:p w:rsidR="00A312E9" w:rsidRDefault="00A312E9" w:rsidP="00A312E9">
            <w:pPr>
              <w:pStyle w:val="TableText0"/>
            </w:pPr>
          </w:p>
        </w:tc>
      </w:tr>
    </w:tbl>
    <w:p w:rsidR="00973671" w:rsidRDefault="00973671" w:rsidP="0062182A">
      <w:pPr>
        <w:ind w:firstLine="0"/>
      </w:pPr>
    </w:p>
    <w:p w:rsidR="00A312E9" w:rsidRDefault="00A312E9" w:rsidP="0062182A">
      <w:pPr>
        <w:ind w:firstLine="0"/>
        <w:sectPr w:rsidR="00A312E9" w:rsidSect="0062182A">
          <w:pgSz w:w="15840" w:h="12240" w:orient="landscape"/>
          <w:pgMar w:top="1440" w:right="1440" w:bottom="1440" w:left="1440" w:header="720" w:footer="720" w:gutter="0"/>
          <w:pgNumType w:start="0"/>
          <w:cols w:space="720"/>
          <w:titlePg/>
          <w:docGrid w:linePitch="360"/>
        </w:sectPr>
      </w:pPr>
    </w:p>
    <w:p w:rsidR="00A312E9" w:rsidRDefault="00A312E9" w:rsidP="00A312E9">
      <w:pPr>
        <w:pStyle w:val="Heading1"/>
      </w:pPr>
      <w:r>
        <w:lastRenderedPageBreak/>
        <w:t>Other</w:t>
      </w:r>
    </w:p>
    <w:p w:rsidR="00A312E9" w:rsidRDefault="00A312E9" w:rsidP="00A312E9">
      <w:r>
        <w:t>The modified Vaa3D/Mozak application can be installed</w:t>
      </w:r>
      <w:r w:rsidR="008857A2">
        <w:t xml:space="preserve"> on a Windows computer</w:t>
      </w:r>
      <w:r>
        <w:t xml:space="preserve"> using an installer from here:</w:t>
      </w:r>
    </w:p>
    <w:p w:rsidR="00A312E9" w:rsidRPr="00A312E9" w:rsidRDefault="009371AB" w:rsidP="008857A2">
      <w:pPr>
        <w:pStyle w:val="code"/>
      </w:pPr>
      <w:r w:rsidRPr="009371AB">
        <w:t>\\aibsfileprint\public\MozakReleases</w:t>
      </w:r>
      <w:bookmarkStart w:id="11" w:name="_GoBack"/>
      <w:bookmarkEnd w:id="11"/>
    </w:p>
    <w:p w:rsidR="0062182A" w:rsidRPr="00A05B6B" w:rsidRDefault="0062182A" w:rsidP="0062182A">
      <w:pPr>
        <w:ind w:firstLine="0"/>
      </w:pPr>
    </w:p>
    <w:sectPr w:rsidR="0062182A" w:rsidRPr="00A05B6B" w:rsidSect="00A312E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62C8" w:rsidRDefault="00D262C8" w:rsidP="00623F19">
      <w:r>
        <w:separator/>
      </w:r>
    </w:p>
    <w:p w:rsidR="00D262C8" w:rsidRDefault="00D262C8" w:rsidP="00623F19"/>
  </w:endnote>
  <w:endnote w:type="continuationSeparator" w:id="0">
    <w:p w:rsidR="00D262C8" w:rsidRDefault="00D262C8" w:rsidP="00623F19">
      <w:r>
        <w:continuationSeparator/>
      </w:r>
    </w:p>
    <w:p w:rsidR="00D262C8" w:rsidRDefault="00D262C8" w:rsidP="00623F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163" w:type="pct"/>
      <w:tblCellMar>
        <w:left w:w="0" w:type="dxa"/>
        <w:right w:w="0" w:type="dxa"/>
      </w:tblCellMar>
      <w:tblLook w:val="04A0" w:firstRow="1" w:lastRow="0" w:firstColumn="1" w:lastColumn="0" w:noHBand="0" w:noVBand="1"/>
      <w:tblDescription w:val="Footer table"/>
    </w:tblPr>
    <w:tblGrid>
      <w:gridCol w:w="1711"/>
      <w:gridCol w:w="6551"/>
      <w:gridCol w:w="1403"/>
    </w:tblGrid>
    <w:tr w:rsidR="00907CBB" w:rsidTr="00DA2431">
      <w:tc>
        <w:tcPr>
          <w:tcW w:w="885" w:type="pct"/>
        </w:tcPr>
        <w:p w:rsidR="00907CBB" w:rsidRDefault="004C75C1" w:rsidP="00623F19">
          <w:pPr>
            <w:pStyle w:val="Footer"/>
          </w:pPr>
          <w:r>
            <w:t>August 23, 2019</w:t>
          </w:r>
        </w:p>
      </w:tc>
      <w:tc>
        <w:tcPr>
          <w:tcW w:w="3389" w:type="pct"/>
        </w:tcPr>
        <w:p w:rsidR="00907CBB" w:rsidRDefault="00D262C8" w:rsidP="00623F19">
          <w:pPr>
            <w:pStyle w:val="Footer"/>
          </w:pPr>
          <w:sdt>
            <w:sdtPr>
              <w:alias w:val="Title:"/>
              <w:tag w:val="Title:"/>
              <w:id w:val="2055261272"/>
              <w:placeholder>
                <w:docPart w:val="02C10EAAC8AF4C1FB1014B7188609283"/>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r w:rsidR="00AF3D4C">
                <w:t>Game controller/space navigator integration with Vaa3D/Mozak</w:t>
              </w:r>
            </w:sdtContent>
          </w:sdt>
        </w:p>
      </w:tc>
      <w:tc>
        <w:tcPr>
          <w:tcW w:w="726" w:type="pct"/>
        </w:tcPr>
        <w:p w:rsidR="00907CBB" w:rsidRDefault="00107CB6" w:rsidP="00623F19">
          <w:pPr>
            <w:pStyle w:val="Footer"/>
          </w:pPr>
          <w:r>
            <w:fldChar w:fldCharType="begin"/>
          </w:r>
          <w:r>
            <w:instrText xml:space="preserve"> PAGE  \* Arabic </w:instrText>
          </w:r>
          <w:r>
            <w:fldChar w:fldCharType="separate"/>
          </w:r>
          <w:r w:rsidR="009371AB">
            <w:rPr>
              <w:noProof/>
            </w:rPr>
            <w:t>7</w:t>
          </w:r>
          <w:r>
            <w:fldChar w:fldCharType="end"/>
          </w:r>
        </w:p>
      </w:tc>
    </w:tr>
  </w:tbl>
  <w:p w:rsidR="00907CBB" w:rsidRDefault="00907CBB" w:rsidP="00623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62C8" w:rsidRDefault="00D262C8" w:rsidP="00623F19">
      <w:r>
        <w:separator/>
      </w:r>
    </w:p>
    <w:p w:rsidR="00D262C8" w:rsidRDefault="00D262C8" w:rsidP="00623F19"/>
  </w:footnote>
  <w:footnote w:type="continuationSeparator" w:id="0">
    <w:p w:rsidR="00D262C8" w:rsidRDefault="00D262C8" w:rsidP="00623F19">
      <w:r>
        <w:continuationSeparator/>
      </w:r>
    </w:p>
    <w:p w:rsidR="00D262C8" w:rsidRDefault="00D262C8" w:rsidP="00623F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BB" w:rsidRDefault="00C50B07" w:rsidP="00623F19">
    <w:pPr>
      <w:pStyle w:val="Header"/>
    </w:pPr>
    <w:r>
      <w:t>Version 0.5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6E05" w:rsidRDefault="00736E05" w:rsidP="00623F19">
    <w:pPr>
      <w:pStyle w:val="Header"/>
    </w:pPr>
    <w:r>
      <w:rPr>
        <w:noProof/>
        <w:lang w:eastAsia="en-US"/>
      </w:rPr>
      <mc:AlternateContent>
        <mc:Choice Requires="wpg">
          <w:drawing>
            <wp:anchor distT="0" distB="0" distL="114300" distR="114300" simplePos="0" relativeHeight="251659264" behindDoc="1" locked="0" layoutInCell="1" allowOverlap="1" wp14:anchorId="5B16511A" wp14:editId="3DB52E6B">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DC6EEA8"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dd80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94b6d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80098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autoHyphenation/>
  <w:doNotHyphenateCap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42F"/>
    <w:rsid w:val="00067E02"/>
    <w:rsid w:val="00107CB6"/>
    <w:rsid w:val="0013333F"/>
    <w:rsid w:val="00193898"/>
    <w:rsid w:val="002B21AE"/>
    <w:rsid w:val="002B4EC3"/>
    <w:rsid w:val="00312DD5"/>
    <w:rsid w:val="0033593E"/>
    <w:rsid w:val="003466ED"/>
    <w:rsid w:val="00366474"/>
    <w:rsid w:val="0045001D"/>
    <w:rsid w:val="004534A5"/>
    <w:rsid w:val="004566FA"/>
    <w:rsid w:val="00463659"/>
    <w:rsid w:val="00495232"/>
    <w:rsid w:val="004A4EC4"/>
    <w:rsid w:val="004C75C1"/>
    <w:rsid w:val="005331CA"/>
    <w:rsid w:val="005504AE"/>
    <w:rsid w:val="005A6F4D"/>
    <w:rsid w:val="0062182A"/>
    <w:rsid w:val="00623F19"/>
    <w:rsid w:val="00660B21"/>
    <w:rsid w:val="006A22C6"/>
    <w:rsid w:val="00714CE5"/>
    <w:rsid w:val="00736E05"/>
    <w:rsid w:val="007647F9"/>
    <w:rsid w:val="007A3F43"/>
    <w:rsid w:val="00822A8D"/>
    <w:rsid w:val="00831731"/>
    <w:rsid w:val="00852FE0"/>
    <w:rsid w:val="00874542"/>
    <w:rsid w:val="008857A2"/>
    <w:rsid w:val="008A3D53"/>
    <w:rsid w:val="00907CBB"/>
    <w:rsid w:val="009135F2"/>
    <w:rsid w:val="00913AE4"/>
    <w:rsid w:val="009371AB"/>
    <w:rsid w:val="00973671"/>
    <w:rsid w:val="00976A9B"/>
    <w:rsid w:val="0099384F"/>
    <w:rsid w:val="009A32A1"/>
    <w:rsid w:val="009D242F"/>
    <w:rsid w:val="00A05B6B"/>
    <w:rsid w:val="00A312E9"/>
    <w:rsid w:val="00A41E52"/>
    <w:rsid w:val="00A72CC5"/>
    <w:rsid w:val="00A93DCA"/>
    <w:rsid w:val="00AF3D4C"/>
    <w:rsid w:val="00B55F12"/>
    <w:rsid w:val="00B87079"/>
    <w:rsid w:val="00BC7C46"/>
    <w:rsid w:val="00C41938"/>
    <w:rsid w:val="00C50B07"/>
    <w:rsid w:val="00C64B77"/>
    <w:rsid w:val="00CB5473"/>
    <w:rsid w:val="00CE7F7F"/>
    <w:rsid w:val="00D16A64"/>
    <w:rsid w:val="00D262C8"/>
    <w:rsid w:val="00DA0B66"/>
    <w:rsid w:val="00DA2431"/>
    <w:rsid w:val="00DE754A"/>
    <w:rsid w:val="00E279B8"/>
    <w:rsid w:val="00E756E6"/>
    <w:rsid w:val="00EA05B8"/>
    <w:rsid w:val="00EB203B"/>
    <w:rsid w:val="00EB3129"/>
    <w:rsid w:val="00F921F5"/>
    <w:rsid w:val="00F95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B2DE92E"/>
  <w15:chartTrackingRefBased/>
  <w15:docId w15:val="{81CCED98-36EB-4B1C-BA99-63E7B44D2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23F19"/>
    <w:pPr>
      <w:spacing w:after="120" w:line="240" w:lineRule="auto"/>
      <w:ind w:right="72" w:firstLine="144"/>
      <w:jc w:val="both"/>
    </w:pPr>
  </w:style>
  <w:style w:type="paragraph" w:styleId="Heading1">
    <w:name w:val="heading 1"/>
    <w:basedOn w:val="Normal"/>
    <w:next w:val="Normal"/>
    <w:link w:val="Heading1Char"/>
    <w:uiPriority w:val="1"/>
    <w:qFormat/>
    <w:rsid w:val="0013333F"/>
    <w:pPr>
      <w:keepNext/>
      <w:keepLines/>
      <w:numPr>
        <w:numId w:val="12"/>
      </w:numPr>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AF3D4C"/>
    <w:pPr>
      <w:keepNext/>
      <w:keepLines/>
      <w:numPr>
        <w:ilvl w:val="1"/>
        <w:numId w:val="12"/>
      </w:numPr>
      <w:spacing w:before="360"/>
      <w:outlineLvl w:val="1"/>
    </w:pPr>
    <w:rPr>
      <w:rFonts w:asciiTheme="majorHAnsi" w:eastAsiaTheme="majorEastAsia" w:hAnsiTheme="majorHAnsi" w:cstheme="majorBidi"/>
      <w:caps/>
      <w:color w:val="B85A22" w:themeColor="accent2" w:themeShade="BF"/>
      <w:sz w:val="24"/>
      <w:szCs w:val="24"/>
    </w:rPr>
  </w:style>
  <w:style w:type="paragraph" w:styleId="Heading3">
    <w:name w:val="heading 3"/>
    <w:basedOn w:val="Normal"/>
    <w:next w:val="Normal"/>
    <w:link w:val="Heading3Char"/>
    <w:uiPriority w:val="1"/>
    <w:qFormat/>
    <w:rsid w:val="0013333F"/>
    <w:pPr>
      <w:keepNext/>
      <w:keepLines/>
      <w:numPr>
        <w:ilvl w:val="2"/>
        <w:numId w:val="12"/>
      </w:numPr>
      <w:spacing w:before="120"/>
      <w:outlineLvl w:val="2"/>
    </w:pPr>
    <w:rPr>
      <w:rFonts w:asciiTheme="majorHAnsi" w:eastAsiaTheme="majorEastAsia" w:hAnsiTheme="majorHAnsi" w:cstheme="majorBidi"/>
      <w:caps/>
      <w:color w:val="555A3C" w:themeColor="accent3" w:themeShade="80"/>
    </w:rPr>
  </w:style>
  <w:style w:type="paragraph" w:styleId="Heading4">
    <w:name w:val="heading 4"/>
    <w:basedOn w:val="Normal"/>
    <w:next w:val="Normal"/>
    <w:link w:val="Heading4Char"/>
    <w:uiPriority w:val="9"/>
    <w:semiHidden/>
    <w:unhideWhenUsed/>
    <w:pPr>
      <w:keepNext/>
      <w:keepLines/>
      <w:numPr>
        <w:ilvl w:val="3"/>
        <w:numId w:val="12"/>
      </w:numPr>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numPr>
        <w:ilvl w:val="4"/>
        <w:numId w:val="12"/>
      </w:numPr>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numPr>
        <w:ilvl w:val="5"/>
        <w:numId w:val="12"/>
      </w:numPr>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numPr>
        <w:ilvl w:val="6"/>
        <w:numId w:val="12"/>
      </w:numPr>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numPr>
        <w:ilvl w:val="7"/>
        <w:numId w:val="12"/>
      </w:numPr>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numPr>
        <w:ilvl w:val="8"/>
        <w:numId w:val="12"/>
      </w:numPr>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AF3D4C"/>
    <w:rPr>
      <w:rFonts w:asciiTheme="majorHAnsi" w:eastAsiaTheme="majorEastAsia" w:hAnsiTheme="majorHAnsi" w:cstheme="majorBidi"/>
      <w:caps/>
      <w:color w:val="B85A2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55A3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link w:val="CaptionChar"/>
    <w:uiPriority w:val="35"/>
    <w:unhideWhenUsed/>
    <w:qFormat/>
    <w:rsid w:val="003466ED"/>
    <w:pPr>
      <w:jc w:val="right"/>
    </w:pPr>
    <w:rPr>
      <w:b/>
      <w:bC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qFormat/>
    <w:rsid w:val="00AF3D4C"/>
    <w:pPr>
      <w:spacing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
    <w:name w:val="Unresolved Mention"/>
    <w:basedOn w:val="DefaultParagraphFont"/>
    <w:uiPriority w:val="99"/>
    <w:semiHidden/>
    <w:unhideWhenUsed/>
    <w:rsid w:val="0013333F"/>
    <w:rPr>
      <w:color w:val="595959" w:themeColor="text1" w:themeTint="A6"/>
      <w:shd w:val="clear" w:color="auto" w:fill="E6E6E6"/>
    </w:rPr>
  </w:style>
  <w:style w:type="paragraph" w:styleId="ListParagraph">
    <w:name w:val="List Paragraph"/>
    <w:basedOn w:val="Normal"/>
    <w:uiPriority w:val="34"/>
    <w:unhideWhenUsed/>
    <w:qFormat/>
    <w:rsid w:val="00F95065"/>
    <w:pPr>
      <w:ind w:left="720"/>
      <w:contextualSpacing/>
    </w:pPr>
  </w:style>
  <w:style w:type="paragraph" w:customStyle="1" w:styleId="CaptionStyle">
    <w:name w:val="CaptionStyle"/>
    <w:basedOn w:val="Caption"/>
    <w:link w:val="CaptionStyleChar"/>
    <w:qFormat/>
    <w:rsid w:val="00AF3D4C"/>
    <w:rPr>
      <w:smallCaps/>
    </w:rPr>
  </w:style>
  <w:style w:type="character" w:styleId="FollowedHyperlink">
    <w:name w:val="FollowedHyperlink"/>
    <w:basedOn w:val="DefaultParagraphFont"/>
    <w:uiPriority w:val="99"/>
    <w:semiHidden/>
    <w:unhideWhenUsed/>
    <w:rsid w:val="00BC7C46"/>
    <w:rPr>
      <w:color w:val="704404" w:themeColor="followedHyperlink"/>
      <w:u w:val="single"/>
    </w:rPr>
  </w:style>
  <w:style w:type="character" w:customStyle="1" w:styleId="CaptionChar">
    <w:name w:val="Caption Char"/>
    <w:basedOn w:val="DefaultParagraphFont"/>
    <w:link w:val="Caption"/>
    <w:uiPriority w:val="35"/>
    <w:rsid w:val="003466ED"/>
    <w:rPr>
      <w:b/>
      <w:bCs/>
      <w:color w:val="595959" w:themeColor="text1" w:themeTint="A6"/>
    </w:rPr>
  </w:style>
  <w:style w:type="character" w:customStyle="1" w:styleId="CaptionStyleChar">
    <w:name w:val="CaptionStyle Char"/>
    <w:basedOn w:val="CaptionChar"/>
    <w:link w:val="CaptionStyle"/>
    <w:rsid w:val="00AF3D4C"/>
    <w:rPr>
      <w:b/>
      <w:bCs/>
      <w:smallCaps/>
      <w:color w:val="595959" w:themeColor="text1" w:themeTint="A6"/>
    </w:rPr>
  </w:style>
  <w:style w:type="paragraph" w:customStyle="1" w:styleId="url">
    <w:name w:val="url"/>
    <w:basedOn w:val="Normal"/>
    <w:link w:val="urlChar"/>
    <w:qFormat/>
    <w:rsid w:val="0045001D"/>
    <w:pPr>
      <w:spacing w:after="360"/>
      <w:ind w:left="1152"/>
      <w:jc w:val="left"/>
    </w:pPr>
    <w:rPr>
      <w:b/>
      <w:noProof/>
      <w:color w:val="000000" w:themeColor="text1"/>
      <w:sz w:val="20"/>
    </w:rPr>
  </w:style>
  <w:style w:type="paragraph" w:customStyle="1" w:styleId="code">
    <w:name w:val="code"/>
    <w:basedOn w:val="Normal"/>
    <w:link w:val="codeChar"/>
    <w:qFormat/>
    <w:rsid w:val="0045001D"/>
    <w:rPr>
      <w:rFonts w:ascii="Courier New" w:hAnsi="Courier New"/>
      <w:noProof/>
      <w:sz w:val="20"/>
    </w:rPr>
  </w:style>
  <w:style w:type="character" w:customStyle="1" w:styleId="urlChar">
    <w:name w:val="url Char"/>
    <w:basedOn w:val="DefaultParagraphFont"/>
    <w:link w:val="url"/>
    <w:rsid w:val="0045001D"/>
    <w:rPr>
      <w:b/>
      <w:noProof/>
      <w:color w:val="000000" w:themeColor="text1"/>
      <w:sz w:val="20"/>
    </w:rPr>
  </w:style>
  <w:style w:type="character" w:customStyle="1" w:styleId="codeChar">
    <w:name w:val="code Char"/>
    <w:basedOn w:val="DefaultParagraphFont"/>
    <w:link w:val="code"/>
    <w:rsid w:val="0045001D"/>
    <w:rPr>
      <w:rFonts w:ascii="Courier New" w:hAnsi="Courier New"/>
      <w:noProof/>
      <w:sz w:val="20"/>
    </w:rPr>
  </w:style>
  <w:style w:type="paragraph" w:styleId="TOC1">
    <w:name w:val="toc 1"/>
    <w:basedOn w:val="Normal"/>
    <w:next w:val="Normal"/>
    <w:autoRedefine/>
    <w:uiPriority w:val="39"/>
    <w:unhideWhenUsed/>
    <w:rsid w:val="007647F9"/>
    <w:pPr>
      <w:spacing w:after="100"/>
    </w:pPr>
  </w:style>
  <w:style w:type="paragraph" w:styleId="TOC2">
    <w:name w:val="toc 2"/>
    <w:basedOn w:val="Normal"/>
    <w:next w:val="Normal"/>
    <w:autoRedefine/>
    <w:uiPriority w:val="39"/>
    <w:unhideWhenUsed/>
    <w:rsid w:val="007647F9"/>
    <w:pPr>
      <w:spacing w:after="100"/>
      <w:ind w:left="220"/>
    </w:pPr>
  </w:style>
  <w:style w:type="paragraph" w:styleId="TOC3">
    <w:name w:val="toc 3"/>
    <w:basedOn w:val="Normal"/>
    <w:next w:val="Normal"/>
    <w:autoRedefine/>
    <w:uiPriority w:val="39"/>
    <w:unhideWhenUsed/>
    <w:rsid w:val="007647F9"/>
    <w:pPr>
      <w:spacing w:after="100"/>
      <w:ind w:left="440"/>
    </w:pPr>
  </w:style>
  <w:style w:type="table" w:styleId="LightList-Accent3">
    <w:name w:val="Light List Accent 3"/>
    <w:basedOn w:val="TableNormal"/>
    <w:uiPriority w:val="61"/>
    <w:rsid w:val="002B4EC3"/>
    <w:pPr>
      <w:spacing w:after="0" w:line="240" w:lineRule="auto"/>
    </w:pPr>
    <w:rPr>
      <w:kern w:val="0"/>
      <w:lang w:eastAsia="en-US"/>
      <w14:ligatures w14:val="none"/>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paragraph" w:customStyle="1" w:styleId="TableText0">
    <w:name w:val="TableText"/>
    <w:basedOn w:val="Normal"/>
    <w:link w:val="TableTextChar"/>
    <w:qFormat/>
    <w:rsid w:val="009135F2"/>
    <w:pPr>
      <w:ind w:firstLine="0"/>
      <w:jc w:val="left"/>
    </w:pPr>
    <w:rPr>
      <w:noProof/>
      <w:kern w:val="0"/>
      <w:lang w:eastAsia="en-US"/>
      <w14:ligatures w14:val="none"/>
    </w:rPr>
  </w:style>
  <w:style w:type="character" w:customStyle="1" w:styleId="TableTextChar">
    <w:name w:val="TableText Char"/>
    <w:basedOn w:val="DefaultParagraphFont"/>
    <w:link w:val="TableText0"/>
    <w:rsid w:val="009135F2"/>
    <w:rPr>
      <w:noProof/>
      <w:kern w:val="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695619">
      <w:bodyDiv w:val="1"/>
      <w:marLeft w:val="0"/>
      <w:marRight w:val="0"/>
      <w:marTop w:val="0"/>
      <w:marBottom w:val="0"/>
      <w:divBdr>
        <w:top w:val="none" w:sz="0" w:space="0" w:color="auto"/>
        <w:left w:val="none" w:sz="0" w:space="0" w:color="auto"/>
        <w:bottom w:val="none" w:sz="0" w:space="0" w:color="auto"/>
        <w:right w:val="none" w:sz="0" w:space="0" w:color="auto"/>
      </w:divBdr>
    </w:div>
    <w:div w:id="247350212">
      <w:bodyDiv w:val="1"/>
      <w:marLeft w:val="0"/>
      <w:marRight w:val="0"/>
      <w:marTop w:val="0"/>
      <w:marBottom w:val="0"/>
      <w:divBdr>
        <w:top w:val="none" w:sz="0" w:space="0" w:color="auto"/>
        <w:left w:val="none" w:sz="0" w:space="0" w:color="auto"/>
        <w:bottom w:val="none" w:sz="0" w:space="0" w:color="auto"/>
        <w:right w:val="none" w:sz="0" w:space="0" w:color="auto"/>
      </w:divBdr>
    </w:div>
    <w:div w:id="506480728">
      <w:bodyDiv w:val="1"/>
      <w:marLeft w:val="0"/>
      <w:marRight w:val="0"/>
      <w:marTop w:val="0"/>
      <w:marBottom w:val="0"/>
      <w:divBdr>
        <w:top w:val="none" w:sz="0" w:space="0" w:color="auto"/>
        <w:left w:val="none" w:sz="0" w:space="0" w:color="auto"/>
        <w:bottom w:val="none" w:sz="0" w:space="0" w:color="auto"/>
        <w:right w:val="none" w:sz="0" w:space="0" w:color="auto"/>
      </w:divBdr>
    </w:div>
    <w:div w:id="510527371">
      <w:bodyDiv w:val="1"/>
      <w:marLeft w:val="0"/>
      <w:marRight w:val="0"/>
      <w:marTop w:val="0"/>
      <w:marBottom w:val="0"/>
      <w:divBdr>
        <w:top w:val="none" w:sz="0" w:space="0" w:color="auto"/>
        <w:left w:val="none" w:sz="0" w:space="0" w:color="auto"/>
        <w:bottom w:val="none" w:sz="0" w:space="0" w:color="auto"/>
        <w:right w:val="none" w:sz="0" w:space="0" w:color="auto"/>
      </w:divBdr>
    </w:div>
    <w:div w:id="1056320657">
      <w:bodyDiv w:val="1"/>
      <w:marLeft w:val="0"/>
      <w:marRight w:val="0"/>
      <w:marTop w:val="0"/>
      <w:marBottom w:val="0"/>
      <w:divBdr>
        <w:top w:val="none" w:sz="0" w:space="0" w:color="auto"/>
        <w:left w:val="none" w:sz="0" w:space="0" w:color="auto"/>
        <w:bottom w:val="none" w:sz="0" w:space="0" w:color="auto"/>
        <w:right w:val="none" w:sz="0" w:space="0" w:color="auto"/>
      </w:divBdr>
    </w:div>
    <w:div w:id="1699116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hyperlink" Target="https://github.com/AllenInstitute/simple-gamecontroller-lib"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github.com/TotteKarlsson/ArrayBot" TargetMode="External"/><Relationship Id="rId25" Type="http://schemas.openxmlformats.org/officeDocument/2006/relationships/hyperlink" Target="https://github.com/Ryochan7/DS4Windows/releases" TargetMode="External"/><Relationship Id="rId2" Type="http://schemas.openxmlformats.org/officeDocument/2006/relationships/numbering" Target="numbering.xml"/><Relationship Id="rId16" Type="http://schemas.openxmlformats.org/officeDocument/2006/relationships/hyperlink" Target="https://github.com/TotteKarlsson/v3d_external" TargetMode="External"/><Relationship Id="rId20" Type="http://schemas.openxmlformats.org/officeDocument/2006/relationships/hyperlink" Target="https://github.com/TotteKarlsson/ds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Vaa3D/v3d_external" TargetMode="External"/><Relationship Id="rId23" Type="http://schemas.openxmlformats.org/officeDocument/2006/relationships/hyperlink" Target="http://ds4windows.com/" TargetMode="External"/><Relationship Id="rId28"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hyperlink" Target="https://docs.microsoft.com/en-us/windows/win32/inputdev/about-raw-input"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nam05.safelinks.protection.outlook.com/?url=https%3A%2F%2Fgithub.com%2FVaa3D%2FVaa3D_Wiki%2Fwiki%2FBuild-Vaa3D-on-Windows-with-qmake-using-VS2013-and-Qt4.8.6&amp;data=02%7C01%7C%7Cb5ffea6b28954c49acca08d6eebc0be0%7C32669cd6737f4b398bddd6951120d3fc%7C0%7C0%7C636958888758880209&amp;sdata=n4uPRe5v42kwOoM4%2Fe3hsRyvwAKG6DY%2FuRjn9i078L4%3D&amp;reserved=0" TargetMode="External"/><Relationship Id="rId22" Type="http://schemas.openxmlformats.org/officeDocument/2006/relationships/image" Target="media/image5.png"/><Relationship Id="rId27" Type="http://schemas.openxmlformats.org/officeDocument/2006/relationships/footer" Target="foot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sk\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541DD7A118B44BDA33808A1D0995AB9"/>
        <w:category>
          <w:name w:val="General"/>
          <w:gallery w:val="placeholder"/>
        </w:category>
        <w:types>
          <w:type w:val="bbPlcHdr"/>
        </w:types>
        <w:behaviors>
          <w:behavior w:val="content"/>
        </w:behaviors>
        <w:guid w:val="{64BDA754-08FD-4E72-AA05-0FB1B054924A}"/>
      </w:docPartPr>
      <w:docPartBody>
        <w:p w:rsidR="00E55DBF" w:rsidRDefault="00BF3D34">
          <w:pPr>
            <w:pStyle w:val="7541DD7A118B44BDA33808A1D0995AB9"/>
          </w:pPr>
          <w:r>
            <w:t>company name</w:t>
          </w:r>
        </w:p>
      </w:docPartBody>
    </w:docPart>
    <w:docPart>
      <w:docPartPr>
        <w:name w:val="F8A1FAD6676A4F8C8DA417DC08A56FC4"/>
        <w:category>
          <w:name w:val="General"/>
          <w:gallery w:val="placeholder"/>
        </w:category>
        <w:types>
          <w:type w:val="bbPlcHdr"/>
        </w:types>
        <w:behaviors>
          <w:behavior w:val="content"/>
        </w:behaviors>
        <w:guid w:val="{1DDC228E-3828-40C4-B039-D8E65F53A0FB}"/>
      </w:docPartPr>
      <w:docPartBody>
        <w:p w:rsidR="00E55DBF" w:rsidRDefault="00BF3D34">
          <w:pPr>
            <w:pStyle w:val="F8A1FAD6676A4F8C8DA417DC08A56FC4"/>
          </w:pPr>
          <w:r>
            <w:t>Project Communication Plan</w:t>
          </w:r>
        </w:p>
      </w:docPartBody>
    </w:docPart>
    <w:docPart>
      <w:docPartPr>
        <w:name w:val="02C10EAAC8AF4C1FB1014B7188609283"/>
        <w:category>
          <w:name w:val="General"/>
          <w:gallery w:val="placeholder"/>
        </w:category>
        <w:types>
          <w:type w:val="bbPlcHdr"/>
        </w:types>
        <w:behaviors>
          <w:behavior w:val="content"/>
        </w:behaviors>
        <w:guid w:val="{DCCAE3DE-2252-422D-8113-28C3FF825754}"/>
      </w:docPartPr>
      <w:docPartBody>
        <w:p w:rsidR="00E55DBF" w:rsidRDefault="00BF3D34">
          <w:pPr>
            <w:pStyle w:val="02C10EAAC8AF4C1FB1014B7188609283"/>
          </w:pPr>
          <w:r>
            <w:t>Probability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D34"/>
    <w:rsid w:val="006E7943"/>
    <w:rsid w:val="00BF3D34"/>
    <w:rsid w:val="00E55D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1D537115A34983B1EA7719CC410CB1">
    <w:name w:val="C21D537115A34983B1EA7719CC410CB1"/>
  </w:style>
  <w:style w:type="paragraph" w:customStyle="1" w:styleId="ECF9F78851DC40C8BE3B7BB381F86E80">
    <w:name w:val="ECF9F78851DC40C8BE3B7BB381F86E80"/>
  </w:style>
  <w:style w:type="paragraph" w:customStyle="1" w:styleId="84E10A4EC8854CC49743BF431FF50B1A">
    <w:name w:val="84E10A4EC8854CC49743BF431FF50B1A"/>
  </w:style>
  <w:style w:type="paragraph" w:customStyle="1" w:styleId="F8041B40F7054E05A4D34008B7CED48B">
    <w:name w:val="F8041B40F7054E05A4D34008B7CED48B"/>
  </w:style>
  <w:style w:type="paragraph" w:customStyle="1" w:styleId="0939DD7701E14EEFA2F97607362A0AE2">
    <w:name w:val="0939DD7701E14EEFA2F97607362A0AE2"/>
  </w:style>
  <w:style w:type="paragraph" w:customStyle="1" w:styleId="7541DD7A118B44BDA33808A1D0995AB9">
    <w:name w:val="7541DD7A118B44BDA33808A1D0995AB9"/>
  </w:style>
  <w:style w:type="paragraph" w:customStyle="1" w:styleId="0D6B611F416C4CCEA93B943593B09513">
    <w:name w:val="0D6B611F416C4CCEA93B943593B09513"/>
  </w:style>
  <w:style w:type="paragraph" w:customStyle="1" w:styleId="F8A1FAD6676A4F8C8DA417DC08A56FC4">
    <w:name w:val="F8A1FAD6676A4F8C8DA417DC08A56FC4"/>
  </w:style>
  <w:style w:type="paragraph" w:customStyle="1" w:styleId="9EC7C2012A8141A388C52E6D7C44B1DE">
    <w:name w:val="9EC7C2012A8141A388C52E6D7C44B1DE"/>
  </w:style>
  <w:style w:type="paragraph" w:customStyle="1" w:styleId="B1F2F60D23084BBFA707E96FD6B66157">
    <w:name w:val="B1F2F60D23084BBFA707E96FD6B66157"/>
  </w:style>
  <w:style w:type="paragraph" w:customStyle="1" w:styleId="EA81A029B0254BCE9A1400B29F0ADEA9">
    <w:name w:val="EA81A029B0254BCE9A1400B29F0ADEA9"/>
  </w:style>
  <w:style w:type="paragraph" w:customStyle="1" w:styleId="117121A60BF04D00B7DD9AE73EFE9926">
    <w:name w:val="117121A60BF04D00B7DD9AE73EFE9926"/>
  </w:style>
  <w:style w:type="paragraph" w:customStyle="1" w:styleId="16DDC057DF7245F58E5CE48188A1D91B">
    <w:name w:val="16DDC057DF7245F58E5CE48188A1D91B"/>
  </w:style>
  <w:style w:type="paragraph" w:customStyle="1" w:styleId="BAD36F058C2D4098AB09600277DBA067">
    <w:name w:val="BAD36F058C2D4098AB09600277DBA067"/>
  </w:style>
  <w:style w:type="paragraph" w:customStyle="1" w:styleId="62DDF67A01B04AC3BEEA0860EDDE02AF">
    <w:name w:val="62DDF67A01B04AC3BEEA0860EDDE02AF"/>
  </w:style>
  <w:style w:type="paragraph" w:customStyle="1" w:styleId="2FD7BA824EDD4A7189DF9242B2E79278">
    <w:name w:val="2FD7BA824EDD4A7189DF9242B2E79278"/>
  </w:style>
  <w:style w:type="paragraph" w:customStyle="1" w:styleId="C8AD7A489B2E41F29677048C90E3D90C">
    <w:name w:val="C8AD7A489B2E41F29677048C90E3D90C"/>
  </w:style>
  <w:style w:type="paragraph" w:customStyle="1" w:styleId="2E84AB5966B74B9094747EB089D3C91C">
    <w:name w:val="2E84AB5966B74B9094747EB089D3C91C"/>
  </w:style>
  <w:style w:type="paragraph" w:customStyle="1" w:styleId="5F9F5EDF18F24B7F8801F637CA519E11">
    <w:name w:val="5F9F5EDF18F24B7F8801F637CA519E11"/>
  </w:style>
  <w:style w:type="paragraph" w:customStyle="1" w:styleId="97337DD2BAA942E999E53C0485B4202B">
    <w:name w:val="97337DD2BAA942E999E53C0485B4202B"/>
  </w:style>
  <w:style w:type="paragraph" w:customStyle="1" w:styleId="90557CD740834DBC91765842C34499A8">
    <w:name w:val="90557CD740834DBC91765842C34499A8"/>
  </w:style>
  <w:style w:type="paragraph" w:customStyle="1" w:styleId="8658302EAAC44F70AFA0D51294CE20CF">
    <w:name w:val="8658302EAAC44F70AFA0D51294CE20CF"/>
  </w:style>
  <w:style w:type="paragraph" w:customStyle="1" w:styleId="51D31FAC0BBD49A0A662AC0D9082D9A1">
    <w:name w:val="51D31FAC0BBD49A0A662AC0D9082D9A1"/>
  </w:style>
  <w:style w:type="paragraph" w:customStyle="1" w:styleId="18E4567531894A67AA245EA3A2DB98C5">
    <w:name w:val="18E4567531894A67AA245EA3A2DB98C5"/>
  </w:style>
  <w:style w:type="paragraph" w:customStyle="1" w:styleId="9F3FBD063C0C4A649D2FE2AA380016B6">
    <w:name w:val="9F3FBD063C0C4A649D2FE2AA380016B6"/>
  </w:style>
  <w:style w:type="paragraph" w:customStyle="1" w:styleId="92F8EB0CA44142DA89043DF2B13AA09A">
    <w:name w:val="92F8EB0CA44142DA89043DF2B13AA09A"/>
  </w:style>
  <w:style w:type="paragraph" w:customStyle="1" w:styleId="56252C9D8C51492593E08A00EC0F6EAE">
    <w:name w:val="56252C9D8C51492593E08A00EC0F6EAE"/>
  </w:style>
  <w:style w:type="paragraph" w:customStyle="1" w:styleId="20696497B14141E6A2E08FABA05D9ADB">
    <w:name w:val="20696497B14141E6A2E08FABA05D9ADB"/>
  </w:style>
  <w:style w:type="paragraph" w:customStyle="1" w:styleId="43A750262698462B9A11070D657E1A93">
    <w:name w:val="43A750262698462B9A11070D657E1A93"/>
  </w:style>
  <w:style w:type="paragraph" w:customStyle="1" w:styleId="A3FF64F686D04A128D68638564E7FF3C">
    <w:name w:val="A3FF64F686D04A128D68638564E7FF3C"/>
  </w:style>
  <w:style w:type="paragraph" w:customStyle="1" w:styleId="8689788BB5D6428B8D234A70884F80B3">
    <w:name w:val="8689788BB5D6428B8D234A70884F80B3"/>
  </w:style>
  <w:style w:type="paragraph" w:customStyle="1" w:styleId="08172EFA68F04126BE2F0217EA7ED3CE">
    <w:name w:val="08172EFA68F04126BE2F0217EA7ED3CE"/>
  </w:style>
  <w:style w:type="paragraph" w:customStyle="1" w:styleId="04F0A92AAA0D4FBCB8F5415B64207092">
    <w:name w:val="04F0A92AAA0D4FBCB8F5415B64207092"/>
  </w:style>
  <w:style w:type="paragraph" w:customStyle="1" w:styleId="DB22F52C86444A01943A7A486DE9D9BF">
    <w:name w:val="DB22F52C86444A01943A7A486DE9D9BF"/>
  </w:style>
  <w:style w:type="paragraph" w:customStyle="1" w:styleId="2A7EE9CC64A34522915A3D0B3B5B3AE2">
    <w:name w:val="2A7EE9CC64A34522915A3D0B3B5B3AE2"/>
  </w:style>
  <w:style w:type="paragraph" w:customStyle="1" w:styleId="E0E3989EC57A4E6CA44FB6108923614C">
    <w:name w:val="E0E3989EC57A4E6CA44FB6108923614C"/>
  </w:style>
  <w:style w:type="paragraph" w:customStyle="1" w:styleId="9482C8FDF5494ADB852758F22F78C3EC">
    <w:name w:val="9482C8FDF5494ADB852758F22F78C3EC"/>
  </w:style>
  <w:style w:type="paragraph" w:customStyle="1" w:styleId="7F527FE582F54C3BB06F16C0CB90ABFB">
    <w:name w:val="7F527FE582F54C3BB06F16C0CB90ABFB"/>
  </w:style>
  <w:style w:type="paragraph" w:customStyle="1" w:styleId="299B86D2AE9C4E7F9B7A1CF17A075B50">
    <w:name w:val="299B86D2AE9C4E7F9B7A1CF17A075B50"/>
  </w:style>
  <w:style w:type="paragraph" w:customStyle="1" w:styleId="23DD7973983F4AAF9CC6F054C495B8B9">
    <w:name w:val="23DD7973983F4AAF9CC6F054C495B8B9"/>
  </w:style>
  <w:style w:type="paragraph" w:customStyle="1" w:styleId="0A16B58849484CAE9402ADD679C201F7">
    <w:name w:val="0A16B58849484CAE9402ADD679C201F7"/>
  </w:style>
  <w:style w:type="paragraph" w:customStyle="1" w:styleId="3A7A3054B10F4B08AFF58DFA445780D2">
    <w:name w:val="3A7A3054B10F4B08AFF58DFA445780D2"/>
  </w:style>
  <w:style w:type="paragraph" w:customStyle="1" w:styleId="B32A97BA1FB5470EA5384311506497F3">
    <w:name w:val="B32A97BA1FB5470EA5384311506497F3"/>
  </w:style>
  <w:style w:type="paragraph" w:customStyle="1" w:styleId="227064D5C0D140A8959B8A3CBEF244DB">
    <w:name w:val="227064D5C0D140A8959B8A3CBEF244DB"/>
  </w:style>
  <w:style w:type="paragraph" w:customStyle="1" w:styleId="72B8275208AA4CFA818230C6F5560489">
    <w:name w:val="72B8275208AA4CFA818230C6F5560489"/>
  </w:style>
  <w:style w:type="paragraph" w:customStyle="1" w:styleId="97943436C9EB421EB9747C588969C67D">
    <w:name w:val="97943436C9EB421EB9747C588969C67D"/>
  </w:style>
  <w:style w:type="paragraph" w:customStyle="1" w:styleId="9B4C4EC3F8A146B29D37FB8B6BE7F174">
    <w:name w:val="9B4C4EC3F8A146B29D37FB8B6BE7F174"/>
  </w:style>
  <w:style w:type="paragraph" w:customStyle="1" w:styleId="4DBDA21A401B492D953C21AD8CC4E10B">
    <w:name w:val="4DBDA21A401B492D953C21AD8CC4E10B"/>
  </w:style>
  <w:style w:type="paragraph" w:customStyle="1" w:styleId="318CB102F0194A958E7DB37EEF6D3DCD">
    <w:name w:val="318CB102F0194A958E7DB37EEF6D3DCD"/>
  </w:style>
  <w:style w:type="character" w:styleId="Strong">
    <w:name w:val="Strong"/>
    <w:basedOn w:val="DefaultParagraphFont"/>
    <w:uiPriority w:val="1"/>
    <w:qFormat/>
    <w:rPr>
      <w:b/>
      <w:bCs/>
    </w:rPr>
  </w:style>
  <w:style w:type="paragraph" w:customStyle="1" w:styleId="B5EEFA98E4A04F64A61DE7EFB1AF9522">
    <w:name w:val="B5EEFA98E4A04F64A61DE7EFB1AF9522"/>
  </w:style>
  <w:style w:type="paragraph" w:customStyle="1" w:styleId="A982766F96E447F58CFB0739CC1FE04C">
    <w:name w:val="A982766F96E447F58CFB0739CC1FE04C"/>
  </w:style>
  <w:style w:type="paragraph" w:customStyle="1" w:styleId="57E3FBCF4B3641C58BAC7A61EA03CD2B">
    <w:name w:val="57E3FBCF4B3641C58BAC7A61EA03CD2B"/>
  </w:style>
  <w:style w:type="paragraph" w:customStyle="1" w:styleId="BFFDD119046D4648831F2BBA3F3EFD20">
    <w:name w:val="BFFDD119046D4648831F2BBA3F3EFD20"/>
  </w:style>
  <w:style w:type="paragraph" w:customStyle="1" w:styleId="D71B416E8AB948BDB7E873F1E3526660">
    <w:name w:val="D71B416E8AB948BDB7E873F1E3526660"/>
  </w:style>
  <w:style w:type="paragraph" w:customStyle="1" w:styleId="E7F9C5DC003D4D4692C22839FA7E3015">
    <w:name w:val="E7F9C5DC003D4D4692C22839FA7E3015"/>
  </w:style>
  <w:style w:type="paragraph" w:customStyle="1" w:styleId="3F526600606B450DB9B0BF90D62F2FC4">
    <w:name w:val="3F526600606B450DB9B0BF90D62F2FC4"/>
  </w:style>
  <w:style w:type="paragraph" w:customStyle="1" w:styleId="513417A5806641C3BB2E2708F45C1F0A">
    <w:name w:val="513417A5806641C3BB2E2708F45C1F0A"/>
  </w:style>
  <w:style w:type="paragraph" w:customStyle="1" w:styleId="CEF81E5990624BE0963DE92FEA2D0F55">
    <w:name w:val="CEF81E5990624BE0963DE92FEA2D0F55"/>
  </w:style>
  <w:style w:type="paragraph" w:customStyle="1" w:styleId="26AAC52ECCD94616848F9A3412C713A1">
    <w:name w:val="26AAC52ECCD94616848F9A3412C713A1"/>
  </w:style>
  <w:style w:type="paragraph" w:customStyle="1" w:styleId="9024C03E02344868A9C4C827827CA628">
    <w:name w:val="9024C03E02344868A9C4C827827CA628"/>
  </w:style>
  <w:style w:type="paragraph" w:customStyle="1" w:styleId="5873A99496344A16B9CF6DF678B832E5">
    <w:name w:val="5873A99496344A16B9CF6DF678B832E5"/>
  </w:style>
  <w:style w:type="paragraph" w:customStyle="1" w:styleId="8DDA4A192A3E4188912EA6E4300E48DB">
    <w:name w:val="8DDA4A192A3E4188912EA6E4300E48DB"/>
  </w:style>
  <w:style w:type="paragraph" w:customStyle="1" w:styleId="E7768841E72744A1806633D03B037E04">
    <w:name w:val="E7768841E72744A1806633D03B037E04"/>
  </w:style>
  <w:style w:type="paragraph" w:customStyle="1" w:styleId="86F5D36E4D7D4C358560BECE0E5B356A">
    <w:name w:val="86F5D36E4D7D4C358560BECE0E5B356A"/>
  </w:style>
  <w:style w:type="paragraph" w:customStyle="1" w:styleId="3C07FA28867143B7BF4B6286325DA790">
    <w:name w:val="3C07FA28867143B7BF4B6286325DA790"/>
  </w:style>
  <w:style w:type="paragraph" w:customStyle="1" w:styleId="328463B859FB4A03851331137D2E598C">
    <w:name w:val="328463B859FB4A03851331137D2E598C"/>
  </w:style>
  <w:style w:type="paragraph" w:customStyle="1" w:styleId="ABF896805F8E40F7914E3133C2BF1970">
    <w:name w:val="ABF896805F8E40F7914E3133C2BF1970"/>
  </w:style>
  <w:style w:type="paragraph" w:customStyle="1" w:styleId="C588A17C148B4DAF800D01066EDAE8BC">
    <w:name w:val="C588A17C148B4DAF800D01066EDAE8BC"/>
  </w:style>
  <w:style w:type="paragraph" w:customStyle="1" w:styleId="DB69FCB32375446C869C2C813F5606A9">
    <w:name w:val="DB69FCB32375446C869C2C813F5606A9"/>
  </w:style>
  <w:style w:type="paragraph" w:customStyle="1" w:styleId="FD3E4E582C42464C8C30AD63D50F1C3D">
    <w:name w:val="FD3E4E582C42464C8C30AD63D50F1C3D"/>
  </w:style>
  <w:style w:type="paragraph" w:customStyle="1" w:styleId="15D1B5ADDF4C4E89B2994161A194A5E4">
    <w:name w:val="15D1B5ADDF4C4E89B2994161A194A5E4"/>
  </w:style>
  <w:style w:type="paragraph" w:customStyle="1" w:styleId="71A3D1EAD1F040CFAA2DCD3AFC308A46">
    <w:name w:val="71A3D1EAD1F040CFAA2DCD3AFC308A46"/>
  </w:style>
  <w:style w:type="paragraph" w:customStyle="1" w:styleId="00217C02D6604642BF5DB499A6860C75">
    <w:name w:val="00217C02D6604642BF5DB499A6860C75"/>
  </w:style>
  <w:style w:type="paragraph" w:customStyle="1" w:styleId="8EE5E1538E3C4F98A8C83C52C31BDD52">
    <w:name w:val="8EE5E1538E3C4F98A8C83C52C31BDD52"/>
  </w:style>
  <w:style w:type="paragraph" w:customStyle="1" w:styleId="6EF62564BA6E4B94BF2741AA4CBDFF34">
    <w:name w:val="6EF62564BA6E4B94BF2741AA4CBDFF34"/>
  </w:style>
  <w:style w:type="paragraph" w:customStyle="1" w:styleId="888FCD7E84514A96B91BE4CC47DDAF27">
    <w:name w:val="888FCD7E84514A96B91BE4CC47DDAF27"/>
  </w:style>
  <w:style w:type="paragraph" w:customStyle="1" w:styleId="DFD49889EC09415C850D9BED8842693C">
    <w:name w:val="DFD49889EC09415C850D9BED8842693C"/>
  </w:style>
  <w:style w:type="paragraph" w:customStyle="1" w:styleId="6E976A21072A42EA9F6381ABA2814AB1">
    <w:name w:val="6E976A21072A42EA9F6381ABA2814AB1"/>
  </w:style>
  <w:style w:type="paragraph" w:customStyle="1" w:styleId="E21608468E674A2F866D446BE24B7226">
    <w:name w:val="E21608468E674A2F866D446BE24B7226"/>
  </w:style>
  <w:style w:type="paragraph" w:customStyle="1" w:styleId="695D72EAB3D749C6AC5FA7C6423E5D30">
    <w:name w:val="695D72EAB3D749C6AC5FA7C6423E5D30"/>
  </w:style>
  <w:style w:type="paragraph" w:customStyle="1" w:styleId="572EA04598BD4EC3B599AFA7533081CB">
    <w:name w:val="572EA04598BD4EC3B599AFA7533081CB"/>
  </w:style>
  <w:style w:type="paragraph" w:customStyle="1" w:styleId="1D2CD113AAA743A6BA85F5BF7C936730">
    <w:name w:val="1D2CD113AAA743A6BA85F5BF7C936730"/>
  </w:style>
  <w:style w:type="paragraph" w:customStyle="1" w:styleId="7D750A62942F46D28F6E185DC147C449">
    <w:name w:val="7D750A62942F46D28F6E185DC147C449"/>
  </w:style>
  <w:style w:type="paragraph" w:customStyle="1" w:styleId="80DD9F3087F64B2BBED03BED1F6D6E1F">
    <w:name w:val="80DD9F3087F64B2BBED03BED1F6D6E1F"/>
  </w:style>
  <w:style w:type="paragraph" w:customStyle="1" w:styleId="00C88CE501274294973BBF4ADB836679">
    <w:name w:val="00C88CE501274294973BBF4ADB836679"/>
  </w:style>
  <w:style w:type="paragraph" w:customStyle="1" w:styleId="D44DDE39E7794166ACA8AB92CC966FC6">
    <w:name w:val="D44DDE39E7794166ACA8AB92CC966FC6"/>
  </w:style>
  <w:style w:type="paragraph" w:customStyle="1" w:styleId="99E6899EB96643B1895AE57C72B0EA10">
    <w:name w:val="99E6899EB96643B1895AE57C72B0EA10"/>
  </w:style>
  <w:style w:type="paragraph" w:customStyle="1" w:styleId="E0F0AFC748044F409980B383C53A6A71">
    <w:name w:val="E0F0AFC748044F409980B383C53A6A71"/>
  </w:style>
  <w:style w:type="paragraph" w:customStyle="1" w:styleId="113E5740CA7B44689791B3C4279C2263">
    <w:name w:val="113E5740CA7B44689791B3C4279C2263"/>
  </w:style>
  <w:style w:type="paragraph" w:customStyle="1" w:styleId="DD2A2472FCD245F8B6BE4394D240DD1E">
    <w:name w:val="DD2A2472FCD245F8B6BE4394D240DD1E"/>
  </w:style>
  <w:style w:type="paragraph" w:customStyle="1" w:styleId="AE84ABBCCD584DB4B9B0A55A1215387F">
    <w:name w:val="AE84ABBCCD584DB4B9B0A55A1215387F"/>
  </w:style>
  <w:style w:type="paragraph" w:customStyle="1" w:styleId="B611DEB2E7664F65A8716027366FADF3">
    <w:name w:val="B611DEB2E7664F65A8716027366FADF3"/>
  </w:style>
  <w:style w:type="paragraph" w:customStyle="1" w:styleId="7C259B67D9A742D2B55BEE4BA2CA416C">
    <w:name w:val="7C259B67D9A742D2B55BEE4BA2CA416C"/>
  </w:style>
  <w:style w:type="paragraph" w:customStyle="1" w:styleId="537179522CEE4FDDA2D9B8BCADCA26E9">
    <w:name w:val="537179522CEE4FDDA2D9B8BCADCA26E9"/>
  </w:style>
  <w:style w:type="paragraph" w:customStyle="1" w:styleId="B865587F53744FD88E247E2D73ABE092">
    <w:name w:val="B865587F53744FD88E247E2D73ABE092"/>
  </w:style>
  <w:style w:type="paragraph" w:customStyle="1" w:styleId="F1ABC3063462467BB4D9C020669846F5">
    <w:name w:val="F1ABC3063462467BB4D9C020669846F5"/>
  </w:style>
  <w:style w:type="paragraph" w:customStyle="1" w:styleId="02C10EAAC8AF4C1FB1014B7188609283">
    <w:name w:val="02C10EAAC8AF4C1FB1014B7188609283"/>
  </w:style>
  <w:style w:type="paragraph" w:customStyle="1" w:styleId="837913D2F782417AACBE43BBB84FD1F5">
    <w:name w:val="837913D2F782417AACBE43BBB84FD1F5"/>
  </w:style>
  <w:style w:type="paragraph" w:customStyle="1" w:styleId="6FF2C4AD8B7740AAAC2BBD7174445F66">
    <w:name w:val="6FF2C4AD8B7740AAAC2BBD7174445F66"/>
  </w:style>
  <w:style w:type="paragraph" w:customStyle="1" w:styleId="9CB6C290F2204212B0B08666B42F2138">
    <w:name w:val="9CB6C290F2204212B0B08666B42F2138"/>
  </w:style>
  <w:style w:type="paragraph" w:customStyle="1" w:styleId="B55CD205632843A5B1496975181ED851">
    <w:name w:val="B55CD205632843A5B1496975181ED851"/>
  </w:style>
  <w:style w:type="paragraph" w:customStyle="1" w:styleId="0D552C03A01849358DC59BFCCE92FA37">
    <w:name w:val="0D552C03A01849358DC59BFCCE92FA37"/>
  </w:style>
  <w:style w:type="paragraph" w:customStyle="1" w:styleId="BC31E9774EA0453FAFE521B7ADDEFC97">
    <w:name w:val="BC31E9774EA0453FAFE521B7ADDEFC97"/>
  </w:style>
  <w:style w:type="paragraph" w:customStyle="1" w:styleId="B3D59BED3954409CA9054E5E8B9E9603">
    <w:name w:val="B3D59BED3954409CA9054E5E8B9E9603"/>
  </w:style>
  <w:style w:type="paragraph" w:customStyle="1" w:styleId="AACE4F255DEE4A7B8F42020E4B0ABC17">
    <w:name w:val="AACE4F255DEE4A7B8F42020E4B0ABC17"/>
  </w:style>
  <w:style w:type="paragraph" w:customStyle="1" w:styleId="E50E7BC894E04A8E979EE5271D05324A">
    <w:name w:val="E50E7BC894E04A8E979EE5271D05324A"/>
  </w:style>
  <w:style w:type="paragraph" w:customStyle="1" w:styleId="A9E85660DC0E4EC4A44271CCF4053936">
    <w:name w:val="A9E85660DC0E4EC4A44271CCF4053936"/>
  </w:style>
  <w:style w:type="paragraph" w:customStyle="1" w:styleId="B3124AB00BCA4FBFBA359E4E9B04210B">
    <w:name w:val="B3124AB00BCA4FBFBA359E4E9B04210B"/>
  </w:style>
  <w:style w:type="paragraph" w:customStyle="1" w:styleId="73948B9F9B1143498DB4B561E874EEA5">
    <w:name w:val="73948B9F9B1143498DB4B561E874EEA5"/>
  </w:style>
  <w:style w:type="paragraph" w:customStyle="1" w:styleId="F79A0A9458CC4112AC84641B41987300">
    <w:name w:val="F79A0A9458CC4112AC84641B41987300"/>
  </w:style>
  <w:style w:type="paragraph" w:customStyle="1" w:styleId="6BF4CB3A49C44E3B90DB8BD4861D0320">
    <w:name w:val="6BF4CB3A49C44E3B90DB8BD4861D03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3D0F0-C8E6-44B0-9C7F-0748FC7A4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411</TotalTime>
  <Pages>10</Pages>
  <Words>1477</Words>
  <Characters>8419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Allen institute</Company>
  <LinksUpToDate>false</LinksUpToDate>
  <CharactersWithSpaces>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Totte Karlsson</dc:creator>
  <cp:keywords>Game controller/space navigator integration with Vaa3D/Mozak</cp:keywords>
  <cp:lastModifiedBy>Mats Karlsson</cp:lastModifiedBy>
  <cp:revision>5</cp:revision>
  <dcterms:created xsi:type="dcterms:W3CDTF">2019-08-23T16:36:00Z</dcterms:created>
  <dcterms:modified xsi:type="dcterms:W3CDTF">2019-08-23T23:28:00Z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